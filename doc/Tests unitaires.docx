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FA60" w14:textId="77777777" w:rsidR="00D45696" w:rsidRDefault="00000000">
      <w:sdt>
        <w:sdtPr>
          <w:id w:val="-831605760"/>
          <w:docPartObj>
            <w:docPartGallery w:val="Cover Pages"/>
            <w:docPartUnique/>
          </w:docPartObj>
        </w:sdtPr>
        <w:sdtContent>
          <w:r w:rsidR="00BF00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0197122D" wp14:editId="1BA0F87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129145" cy="9435465"/>
                    <wp:effectExtent l="9525" t="9525" r="12065" b="10160"/>
                    <wp:wrapNone/>
                    <wp:docPr id="14" name="Forme automatique 6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29145" cy="9435465"/>
                            </a:xfrm>
                            <a:prstGeom prst="roundRect">
                              <a:avLst>
                                <a:gd name="adj" fmla="val 346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92000</wp14:pctWidth>
                    </wp14:sizeRelH>
                    <wp14:sizeRelV relativeFrom="page">
                      <wp14:pctHeight>94000</wp14:pctHeight>
                    </wp14:sizeRelV>
                  </wp:anchor>
                </w:drawing>
              </mc:Choice>
              <mc:Fallback>
                <w:pict>
                  <v:roundrect w14:anchorId="17B8B1D0" id="Forme automatique 622" o:spid="_x0000_s1026" style="position:absolute;margin-left:0;margin-top:0;width:561.35pt;height:742.95pt;z-index:251662336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" o:allowincell="f" filled="f" fillcolor="black">
                    <w10:wrap anchorx="page" anchory="page"/>
                  </v:roundrect>
                </w:pict>
              </mc:Fallback>
            </mc:AlternateContent>
          </w:r>
          <w:r w:rsidR="00BF00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9684526" wp14:editId="00317AF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125970" cy="2205990"/>
                    <wp:effectExtent l="0" t="4445" r="1270" b="0"/>
                    <wp:wrapNone/>
                    <wp:docPr id="15" name="Rectangle 6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25970" cy="220599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Overlap w:val="never"/>
                                  <w:tblW w:w="5000" w:type="pct"/>
                                  <w:jc w:val="center"/>
                                  <w:tblCellMar>
                                    <w:top w:w="144" w:type="dxa"/>
                                    <w:left w:w="0" w:type="dxa"/>
                                    <w:bottom w:w="144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1237"/>
                                </w:tblGrid>
                                <w:tr w:rsidR="00D45696" w14:paraId="49C9D7E3" w14:textId="77777777">
                                  <w:trPr>
                                    <w:trHeight w:val="144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F4B29B" w:themeFill="accent1" w:themeFillTint="66"/>
                                      <w:tcMar>
                                        <w:top w:w="0" w:type="dxa"/>
                                        <w:bottom w:w="0" w:type="dxa"/>
                                      </w:tcMar>
                                      <w:vAlign w:val="center"/>
                                    </w:tcPr>
                                    <w:p w14:paraId="6CD5311B" w14:textId="77777777" w:rsidR="00D45696" w:rsidRDefault="00D45696">
                                      <w:pPr>
                                        <w:pStyle w:val="Sansinterligne"/>
                                        <w:rPr>
                                          <w:sz w:val="8"/>
                                          <w:szCs w:val="8"/>
                                        </w:rPr>
                                      </w:pPr>
                                    </w:p>
                                  </w:tc>
                                </w:tr>
                                <w:tr w:rsidR="00D45696" w14:paraId="4CA3F2DE" w14:textId="77777777">
                                  <w:trPr>
                                    <w:trHeight w:val="1440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D34817" w:themeFill="accent1"/>
                                      <w:vAlign w:val="center"/>
                                    </w:tcPr>
                                    <w:p w14:paraId="5F6BFBB3" w14:textId="6D97C698" w:rsidR="00D45696" w:rsidRDefault="00000000">
                                      <w:pPr>
                                        <w:pStyle w:val="Sansinterligne"/>
                                        <w:suppressOverlap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eastAsiaTheme="majorEastAsia" w:hAnsiTheme="majorHAnsi" w:cstheme="majorBidi"/>
                                            <w:color w:val="FFFFFF" w:themeColor="background1"/>
                                            <w:sz w:val="72"/>
                                            <w:szCs w:val="72"/>
                                          </w:rPr>
                                          <w:id w:val="3232653"/>
                                          <w:placeholder>
                                            <w:docPart w:val="A1BD6CF766AF4F68BB9244225653AB76"/>
                                          </w:placeholder>
    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A44539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>Tests unitaires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D45696" w14:paraId="1AE2109D" w14:textId="77777777">
                                  <w:trPr>
                                    <w:trHeight w:val="144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918485" w:themeFill="accent5"/>
                                      <w:tcMar>
                                        <w:top w:w="0" w:type="dxa"/>
                                        <w:bottom w:w="0" w:type="dxa"/>
                                      </w:tcMar>
                                      <w:vAlign w:val="center"/>
                                    </w:tcPr>
                                    <w:p w14:paraId="48A91D9E" w14:textId="77777777" w:rsidR="00D45696" w:rsidRDefault="00D45696">
                                      <w:pPr>
                                        <w:pStyle w:val="Sansinterligne"/>
                                        <w:rPr>
                                          <w:sz w:val="8"/>
                                          <w:szCs w:val="8"/>
                                        </w:rPr>
                                      </w:pPr>
                                    </w:p>
                                  </w:tc>
                                </w:tr>
                                <w:tr w:rsidR="00D45696" w14:paraId="4D336739" w14:textId="77777777">
                                  <w:trPr>
                                    <w:trHeight w:val="720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vAlign w:val="bottom"/>
                                    </w:tcPr>
                                    <w:p w14:paraId="6DA4252F" w14:textId="212BD7B0" w:rsidR="00D45696" w:rsidRDefault="00000000">
                                      <w:pPr>
                                        <w:pStyle w:val="Sansinterligne"/>
                                        <w:suppressOverlap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sz w:val="36"/>
                                            <w:szCs w:val="36"/>
                                          </w:rPr>
                                          <w:id w:val="1652111"/>
                                          <w:placeholder>
                                            <w:docPart w:val="DB873C7BFAD847B5992BDF1546046552"/>
                                          </w:placeholder>
      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A44539">
                                            <w:rPr>
                                              <w:sz w:val="36"/>
                                              <w:szCs w:val="36"/>
                                            </w:rPr>
                                            <w:t>Robot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80BC5F4" w14:textId="77777777" w:rsidR="00D45696" w:rsidRDefault="00D45696"/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91700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09684526" id="Rectangle 619" o:spid="_x0000_s1026" style="position:absolute;margin-left:0;margin-top:0;width:561.1pt;height:173.7pt;z-index:251661312;visibility:visible;mso-wrap-style:square;mso-width-percent:917;mso-height-percent:1000;mso-top-percent:250;mso-wrap-distance-left:9pt;mso-wrap-distance-top:0;mso-wrap-distance-right:9pt;mso-wrap-distance-bottom:0;mso-position-horizontal:center;mso-position-horizontal-relative:page;mso-position-vertical-relative:page;mso-width-percent:917;mso-height-percent:1000;mso-top-percent:25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" o:allowincell="f" filled="f" stroked="f">
                    <v:textbox style="mso-fit-shape-to-text:t" inset="0,0,0,0">
                      <w:txbxContent>
                        <w:tbl>
                          <w:tblPr>
                            <w:tblOverlap w:val="never"/>
                            <w:tblW w:w="5000" w:type="pct"/>
                            <w:jc w:val="center"/>
                            <w:tblCellMar>
                              <w:top w:w="144" w:type="dxa"/>
                              <w:left w:w="0" w:type="dxa"/>
                              <w:bottom w:w="144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1237"/>
                          </w:tblGrid>
                          <w:tr w:rsidR="00D45696" w14:paraId="49C9D7E3" w14:textId="77777777">
                            <w:trPr>
                              <w:trHeight w:val="144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F4B29B" w:themeFill="accent1" w:themeFillTint="66"/>
                                <w:tcMar>
                                  <w:top w:w="0" w:type="dxa"/>
                                  <w:bottom w:w="0" w:type="dxa"/>
                                </w:tcMar>
                                <w:vAlign w:val="center"/>
                              </w:tcPr>
                              <w:p w14:paraId="6CD5311B" w14:textId="77777777" w:rsidR="00D45696" w:rsidRDefault="00D45696">
                                <w:pPr>
                                  <w:pStyle w:val="Sansinterligne"/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</w:tc>
                          </w:tr>
                          <w:tr w:rsidR="00D45696" w14:paraId="4CA3F2DE" w14:textId="77777777">
                            <w:trPr>
                              <w:trHeight w:val="1440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D34817" w:themeFill="accent1"/>
                                <w:vAlign w:val="center"/>
                              </w:tcPr>
                              <w:p w14:paraId="5F6BFBB3" w14:textId="6D97C698" w:rsidR="00D45696" w:rsidRDefault="00000000">
                                <w:pPr>
                                  <w:pStyle w:val="Sansinterligne"/>
                                  <w:suppressOverlap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id w:val="3232653"/>
                                    <w:placeholder>
                                      <w:docPart w:val="A1BD6CF766AF4F68BB9244225653AB76"/>
                                    </w:placeholder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A4453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Tests unitaires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D45696" w14:paraId="1AE2109D" w14:textId="77777777">
                            <w:trPr>
                              <w:trHeight w:val="144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918485" w:themeFill="accent5"/>
                                <w:tcMar>
                                  <w:top w:w="0" w:type="dxa"/>
                                  <w:bottom w:w="0" w:type="dxa"/>
                                </w:tcMar>
                                <w:vAlign w:val="center"/>
                              </w:tcPr>
                              <w:p w14:paraId="48A91D9E" w14:textId="77777777" w:rsidR="00D45696" w:rsidRDefault="00D45696">
                                <w:pPr>
                                  <w:pStyle w:val="Sansinterligne"/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</w:tc>
                          </w:tr>
                          <w:tr w:rsidR="00D45696" w14:paraId="4D336739" w14:textId="77777777">
                            <w:trPr>
                              <w:trHeight w:val="720"/>
                              <w:jc w:val="center"/>
                            </w:trPr>
                            <w:tc>
                              <w:tcPr>
                                <w:tcW w:w="0" w:type="auto"/>
                                <w:vAlign w:val="bottom"/>
                              </w:tcPr>
                              <w:p w14:paraId="6DA4252F" w14:textId="212BD7B0" w:rsidR="00D45696" w:rsidRDefault="00000000">
                                <w:pPr>
                                  <w:pStyle w:val="Sansinterligne"/>
                                  <w:suppressOverlap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id w:val="1652111"/>
                                    <w:placeholder>
                                      <w:docPart w:val="DB873C7BFAD847B5992BDF1546046552"/>
                                    </w:placeholder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A44539">
                                      <w:rPr>
                                        <w:sz w:val="36"/>
                                        <w:szCs w:val="36"/>
                                      </w:rPr>
                                      <w:t>Robot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80BC5F4" w14:textId="77777777" w:rsidR="00D45696" w:rsidRDefault="00D4569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F00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054721C0" wp14:editId="14E66D9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8005445</wp:posOffset>
                        </wp:positionV>
                      </mc:Fallback>
                    </mc:AlternateContent>
                    <wp:extent cx="5943600" cy="1193800"/>
                    <wp:effectExtent l="0" t="0" r="0" b="3810"/>
                    <wp:wrapNone/>
                    <wp:docPr id="16" name="Rectangle 6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43600" cy="11938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1193EBCB" w14:textId="09B9D337" w:rsidR="00D45696" w:rsidRDefault="00000000">
                                <w:pPr>
                                  <w:pStyle w:val="Sansinterligne"/>
                                  <w:spacing w:line="276" w:lineRule="auto"/>
                                  <w:suppressOverlap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D34817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D34817" w:themeColor="accent1"/>
                                    </w:rPr>
                                    <w:id w:val="15517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4539">
                                      <w:rPr>
                                        <w:b/>
                                        <w:bCs/>
                                        <w:caps/>
                                        <w:color w:val="D34817" w:themeColor="accent1"/>
                                      </w:rPr>
                                      <w:t>Alexis Parquet</w:t>
                                    </w:r>
                                  </w:sdtContent>
                                </w:sdt>
                              </w:p>
                              <w:p w14:paraId="72C98F61" w14:textId="77777777" w:rsidR="00D45696" w:rsidRDefault="00D45696">
                                <w:pPr>
                                  <w:pStyle w:val="Sansinterligne"/>
                                  <w:spacing w:line="276" w:lineRule="auto"/>
                                  <w:suppressOverlap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D34817" w:themeColor="accent1"/>
                                  </w:rPr>
                                </w:pPr>
                              </w:p>
                              <w:p w14:paraId="26BC75AB" w14:textId="0C56A3AB" w:rsidR="00D45696" w:rsidRDefault="00000000" w:rsidP="00A44539">
                                <w:pPr>
                                  <w:pStyle w:val="Sansinterligne"/>
                                  <w:spacing w:line="276" w:lineRule="auto"/>
                                  <w:suppressOverlap/>
                                  <w:jc w:val="center"/>
                                </w:pPr>
                                <w:sdt>
                                  <w:sdtPr>
                                    <w:id w:val="1551723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11-05T00:00:00Z">
                                      <w:dateFormat w:val="dd MMMM 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A44539">
                                      <w:t>05 novembre 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228600" rIns="91440" bIns="228600" anchor="b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054721C0" id="Rectangle 618" o:spid="_x0000_s1027" style="position:absolute;margin-left:0;margin-top:0;width:468pt;height:94pt;z-index:251660288;visibility:visible;mso-wrap-style:square;mso-width-percent:1000;mso-height-percent:1000;mso-top-percent:800;mso-wrap-distance-left:9pt;mso-wrap-distance-top:0;mso-wrap-distance-right:9pt;mso-wrap-distance-bottom:0;mso-position-horizontal:center;mso-position-horizontal-relative:margin;mso-position-vertical-relative:margin;mso-width-percent:1000;mso-height-percent:1000;mso-top-percent:8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" o:allowincell="f" filled="f" stroked="f" strokeweight=".25pt">
                    <v:textbox style="mso-fit-shape-to-text:t" inset=",18pt,,18pt">
                      <w:txbxContent>
                        <w:p w14:paraId="1193EBCB" w14:textId="09B9D337" w:rsidR="00D45696" w:rsidRDefault="00000000">
                          <w:pPr>
                            <w:pStyle w:val="Sansinterligne"/>
                            <w:spacing w:line="276" w:lineRule="auto"/>
                            <w:suppressOverlap/>
                            <w:jc w:val="center"/>
                            <w:rPr>
                              <w:b/>
                              <w:bCs/>
                              <w:caps/>
                              <w:color w:val="D34817" w:themeColor="accent1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D34817" w:themeColor="accent1"/>
                              </w:rPr>
                              <w:id w:val="15517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r w:rsidR="00A44539">
                                <w:rPr>
                                  <w:b/>
                                  <w:bCs/>
                                  <w:caps/>
                                  <w:color w:val="D34817" w:themeColor="accent1"/>
                                </w:rPr>
                                <w:t>Alexis Parquet</w:t>
                              </w:r>
                            </w:sdtContent>
                          </w:sdt>
                        </w:p>
                        <w:p w14:paraId="72C98F61" w14:textId="77777777" w:rsidR="00D45696" w:rsidRDefault="00D45696">
                          <w:pPr>
                            <w:pStyle w:val="Sansinterligne"/>
                            <w:spacing w:line="276" w:lineRule="auto"/>
                            <w:suppressOverlap/>
                            <w:jc w:val="center"/>
                            <w:rPr>
                              <w:b/>
                              <w:bCs/>
                              <w:caps/>
                              <w:color w:val="D34817" w:themeColor="accent1"/>
                            </w:rPr>
                          </w:pPr>
                        </w:p>
                        <w:p w14:paraId="26BC75AB" w14:textId="0C56A3AB" w:rsidR="00D45696" w:rsidRDefault="00000000" w:rsidP="00A44539">
                          <w:pPr>
                            <w:pStyle w:val="Sansinterligne"/>
                            <w:spacing w:line="276" w:lineRule="auto"/>
                            <w:suppressOverlap/>
                            <w:jc w:val="center"/>
                          </w:pPr>
                          <w:sdt>
                            <w:sdtPr>
                              <w:id w:val="1551723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1-05T00:00:00Z"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A44539">
                                <w:t>05 novembre 2025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="00BF00E0">
            <w:br w:type="page"/>
          </w:r>
        </w:sdtContent>
      </w:sdt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0"/>
        </w:rPr>
        <w:id w:val="-1750421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5A3B7E" w14:textId="2DDC0DD4" w:rsidR="00A44539" w:rsidRDefault="00A44539">
          <w:pPr>
            <w:pStyle w:val="En-ttedetabledesmatires"/>
          </w:pPr>
          <w:r>
            <w:t>Sommaire</w:t>
          </w:r>
        </w:p>
        <w:p w14:paraId="40B286B6" w14:textId="77777777" w:rsidR="00A44539" w:rsidRPr="00A44539" w:rsidRDefault="00A44539" w:rsidP="00A44539"/>
        <w:p w14:paraId="1F2B8D89" w14:textId="1B18AE9F" w:rsidR="00181BEC" w:rsidRDefault="00A44539">
          <w:pPr>
            <w:pStyle w:val="TM1"/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08736" w:history="1">
            <w:r w:rsidR="00181BEC" w:rsidRPr="00172BAA">
              <w:rPr>
                <w:rStyle w:val="Lienhypertexte"/>
                <w:noProof/>
              </w:rPr>
              <w:t>Introduction</w:t>
            </w:r>
            <w:r w:rsidR="00181BEC">
              <w:rPr>
                <w:noProof/>
                <w:webHidden/>
              </w:rPr>
              <w:tab/>
            </w:r>
            <w:r w:rsidR="00181BEC">
              <w:rPr>
                <w:noProof/>
                <w:webHidden/>
              </w:rPr>
              <w:fldChar w:fldCharType="begin"/>
            </w:r>
            <w:r w:rsidR="00181BEC">
              <w:rPr>
                <w:noProof/>
                <w:webHidden/>
              </w:rPr>
              <w:instrText xml:space="preserve"> PAGEREF _Toc213508736 \h </w:instrText>
            </w:r>
            <w:r w:rsidR="00181BEC">
              <w:rPr>
                <w:noProof/>
                <w:webHidden/>
              </w:rPr>
            </w:r>
            <w:r w:rsidR="00181BEC">
              <w:rPr>
                <w:noProof/>
                <w:webHidden/>
              </w:rPr>
              <w:fldChar w:fldCharType="separate"/>
            </w:r>
            <w:r w:rsidR="00181BEC">
              <w:rPr>
                <w:noProof/>
                <w:webHidden/>
              </w:rPr>
              <w:t>2</w:t>
            </w:r>
            <w:r w:rsidR="00181BEC">
              <w:rPr>
                <w:noProof/>
                <w:webHidden/>
              </w:rPr>
              <w:fldChar w:fldCharType="end"/>
            </w:r>
          </w:hyperlink>
        </w:p>
        <w:p w14:paraId="64E19343" w14:textId="34301F5A" w:rsidR="00181BEC" w:rsidRDefault="00181BEC">
          <w:pPr>
            <w:pStyle w:val="TM1"/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08737" w:history="1">
            <w:r w:rsidRPr="00172BAA">
              <w:rPr>
                <w:rStyle w:val="Lienhypertexte"/>
                <w:noProof/>
              </w:rPr>
              <w:t>Cas de test N°1 : Syntaxe des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B7105" w14:textId="7AC954FA" w:rsidR="00181BEC" w:rsidRDefault="00181BEC">
          <w:pPr>
            <w:pStyle w:val="TM1"/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08738" w:history="1">
            <w:r w:rsidRPr="00172BAA">
              <w:rPr>
                <w:rStyle w:val="Lienhypertexte"/>
                <w:noProof/>
              </w:rPr>
              <w:t>Cas de test N°2 : Commande « get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9413" w14:textId="3123E6ED" w:rsidR="00181BEC" w:rsidRDefault="00181BEC">
          <w:pPr>
            <w:pStyle w:val="TM1"/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08739" w:history="1">
            <w:r w:rsidRPr="00172BAA">
              <w:rPr>
                <w:rStyle w:val="Lienhypertexte"/>
                <w:noProof/>
              </w:rPr>
              <w:t>Cas de test N°3 : Commande « set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6CC8" w14:textId="5A883C9B" w:rsidR="00181BEC" w:rsidRDefault="00181BEC">
          <w:pPr>
            <w:pStyle w:val="TM1"/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08740" w:history="1">
            <w:r w:rsidRPr="00172BAA">
              <w:rPr>
                <w:rStyle w:val="Lienhypertexte"/>
                <w:noProof/>
              </w:rPr>
              <w:t>Cas de test N°4 : Commande « move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D9E4" w14:textId="431A98EE" w:rsidR="00181BEC" w:rsidRDefault="00181BEC">
          <w:pPr>
            <w:pStyle w:val="TM1"/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508741" w:history="1">
            <w:r w:rsidRPr="00172BAA">
              <w:rPr>
                <w:rStyle w:val="Lienhypertexte"/>
                <w:noProof/>
              </w:rPr>
              <w:t>Cas de test N°5 : Vérification du déplacement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94C67" w14:textId="6AA50A98" w:rsidR="00A44539" w:rsidRDefault="00A44539">
          <w:r>
            <w:rPr>
              <w:b/>
              <w:bCs/>
            </w:rPr>
            <w:fldChar w:fldCharType="end"/>
          </w:r>
        </w:p>
      </w:sdtContent>
    </w:sdt>
    <w:p w14:paraId="7A49DF1C" w14:textId="77777777" w:rsidR="00CE26BB" w:rsidRDefault="00A44539">
      <w:pPr>
        <w:spacing w:after="200"/>
      </w:pPr>
      <w:r>
        <w:br w:type="page"/>
      </w:r>
    </w:p>
    <w:p w14:paraId="6E3560ED" w14:textId="25457AAE" w:rsidR="00CE26BB" w:rsidRDefault="00CE26BB" w:rsidP="00CE26BB">
      <w:pPr>
        <w:pStyle w:val="Titre1"/>
      </w:pPr>
      <w:bookmarkStart w:id="0" w:name="_Toc213508736"/>
      <w:r>
        <w:lastRenderedPageBreak/>
        <w:t>Introduction</w:t>
      </w:r>
      <w:bookmarkEnd w:id="0"/>
    </w:p>
    <w:p w14:paraId="509E6E52" w14:textId="77777777" w:rsidR="00CE26BB" w:rsidRDefault="00CE26BB" w:rsidP="00CE26BB"/>
    <w:p w14:paraId="05F031B2" w14:textId="0ABD46C8" w:rsidR="00CE26BB" w:rsidRDefault="00CE26BB" w:rsidP="00CE26BB">
      <w:r>
        <w:t xml:space="preserve">Ce document </w:t>
      </w:r>
      <w:r w:rsidR="008341C9">
        <w:t>défini les règles d’exécution et permet d’</w:t>
      </w:r>
      <w:r>
        <w:t>effectuer les tests unitaires du projet « Robot ».</w:t>
      </w:r>
    </w:p>
    <w:p w14:paraId="06EE3940" w14:textId="52BDF3A5" w:rsidR="00CE26BB" w:rsidRDefault="00CE26BB" w:rsidP="00CE26BB">
      <w:r>
        <w:t>Afin de réaliser les tests correctement, l’environnement ainsi que le robot doit être défini avec les paramètres suivant :</w:t>
      </w:r>
    </w:p>
    <w:p w14:paraId="49D6D0B2" w14:textId="3C690956" w:rsidR="00CE26BB" w:rsidRDefault="00CE26BB" w:rsidP="00CE26BB">
      <w:pPr>
        <w:pStyle w:val="Paragraphedeliste"/>
        <w:numPr>
          <w:ilvl w:val="0"/>
          <w:numId w:val="11"/>
        </w:numPr>
      </w:pPr>
      <w:r>
        <w:t>La liaison série est configuré sur le port « COM3 » du PC</w:t>
      </w:r>
    </w:p>
    <w:p w14:paraId="4C5F7BF3" w14:textId="09436755" w:rsidR="00CE26BB" w:rsidRDefault="00CE26BB" w:rsidP="00CE26BB">
      <w:pPr>
        <w:pStyle w:val="Paragraphedeliste"/>
        <w:numPr>
          <w:ilvl w:val="1"/>
          <w:numId w:val="11"/>
        </w:numPr>
      </w:pPr>
      <w:r>
        <w:t>9600 bauds</w:t>
      </w:r>
    </w:p>
    <w:p w14:paraId="1C3F801D" w14:textId="688020A2" w:rsidR="00CE26BB" w:rsidRDefault="00CE26BB" w:rsidP="00CE26BB">
      <w:pPr>
        <w:pStyle w:val="Paragraphedeliste"/>
        <w:numPr>
          <w:ilvl w:val="1"/>
          <w:numId w:val="11"/>
        </w:numPr>
      </w:pPr>
      <w:r>
        <w:t>1s timeout</w:t>
      </w:r>
    </w:p>
    <w:p w14:paraId="7FB6CB4C" w14:textId="5D7F7460" w:rsidR="00CE26BB" w:rsidRDefault="00CE26BB" w:rsidP="00CE26BB">
      <w:pPr>
        <w:pStyle w:val="Paragraphedeliste"/>
        <w:numPr>
          <w:ilvl w:val="1"/>
          <w:numId w:val="11"/>
        </w:numPr>
      </w:pPr>
      <w:r>
        <w:t>8 bits de data</w:t>
      </w:r>
    </w:p>
    <w:p w14:paraId="0E65CA3D" w14:textId="1779AC3E" w:rsidR="00CE26BB" w:rsidRDefault="00CE26BB" w:rsidP="00CE26BB">
      <w:pPr>
        <w:pStyle w:val="Paragraphedeliste"/>
        <w:numPr>
          <w:ilvl w:val="1"/>
          <w:numId w:val="11"/>
        </w:numPr>
      </w:pPr>
      <w:r>
        <w:t>1 bit de stop</w:t>
      </w:r>
    </w:p>
    <w:p w14:paraId="7704CC41" w14:textId="7B441E5B" w:rsidR="00CE26BB" w:rsidRDefault="00CE26BB" w:rsidP="00CE26BB">
      <w:pPr>
        <w:pStyle w:val="Paragraphedeliste"/>
        <w:numPr>
          <w:ilvl w:val="1"/>
          <w:numId w:val="11"/>
        </w:numPr>
      </w:pPr>
      <w:r>
        <w:t>1 bit de parité (impaire)</w:t>
      </w:r>
    </w:p>
    <w:p w14:paraId="772B38B3" w14:textId="1A51A941" w:rsidR="00CE26BB" w:rsidRDefault="00CE26BB" w:rsidP="00CE26BB">
      <w:pPr>
        <w:pStyle w:val="Paragraphedeliste"/>
        <w:numPr>
          <w:ilvl w:val="0"/>
          <w:numId w:val="11"/>
        </w:numPr>
      </w:pPr>
      <w:r>
        <w:t>La position du robot doit être initialisé à 0</w:t>
      </w:r>
    </w:p>
    <w:p w14:paraId="51FEFF27" w14:textId="1804ABC0" w:rsidR="00CE26BB" w:rsidRDefault="00CE26BB" w:rsidP="00CE26BB">
      <w:pPr>
        <w:pStyle w:val="Paragraphedeliste"/>
        <w:numPr>
          <w:ilvl w:val="0"/>
          <w:numId w:val="11"/>
        </w:numPr>
      </w:pPr>
      <w:r>
        <w:t>La vitesse du robot doit être initialisé à 1</w:t>
      </w:r>
    </w:p>
    <w:p w14:paraId="7C07314F" w14:textId="193F8105" w:rsidR="008341C9" w:rsidRDefault="008341C9" w:rsidP="00CE26BB">
      <w:r>
        <w:t>La liaison série est considérée comme active et fonctionnelle lors de ces tests.</w:t>
      </w:r>
    </w:p>
    <w:p w14:paraId="28A05D82" w14:textId="2B3017FF" w:rsidR="00C14050" w:rsidRDefault="00CE26BB" w:rsidP="00CE26BB">
      <w:r>
        <w:t xml:space="preserve">Les règles </w:t>
      </w:r>
      <w:r w:rsidR="008341C9">
        <w:t>à prendre en compte pour ces tests sont</w:t>
      </w:r>
      <w:r>
        <w:t> :</w:t>
      </w:r>
    </w:p>
    <w:p w14:paraId="24363414" w14:textId="23F6C938" w:rsidR="00C14050" w:rsidRDefault="00C14050" w:rsidP="00CE26BB">
      <w:pPr>
        <w:pStyle w:val="Paragraphedeliste"/>
        <w:numPr>
          <w:ilvl w:val="0"/>
          <w:numId w:val="11"/>
        </w:numPr>
      </w:pPr>
      <w:r>
        <w:t>Les valeurs décimales ne sont pas acceptées et renvoie une erreur</w:t>
      </w:r>
    </w:p>
    <w:p w14:paraId="28FC4E09" w14:textId="3458D3AC" w:rsidR="00CE26BB" w:rsidRDefault="00CE26BB" w:rsidP="00CE26BB">
      <w:pPr>
        <w:pStyle w:val="Paragraphedeliste"/>
        <w:numPr>
          <w:ilvl w:val="0"/>
          <w:numId w:val="11"/>
        </w:numPr>
      </w:pPr>
      <w:r>
        <w:t xml:space="preserve">Une commande incorrecte </w:t>
      </w:r>
      <w:r w:rsidR="008341C9">
        <w:t xml:space="preserve">renvoie toujours </w:t>
      </w:r>
      <w:r w:rsidR="00182259">
        <w:t>« 0 »</w:t>
      </w:r>
    </w:p>
    <w:p w14:paraId="7548BFB5" w14:textId="4A38BCEF" w:rsidR="008341C9" w:rsidRDefault="008341C9" w:rsidP="008341C9">
      <w:pPr>
        <w:pStyle w:val="Paragraphedeliste"/>
        <w:numPr>
          <w:ilvl w:val="1"/>
          <w:numId w:val="11"/>
        </w:numPr>
      </w:pPr>
      <w:r>
        <w:t xml:space="preserve">Exemple : /01 set speed 3,5 =&gt; @01 RJ </w:t>
      </w:r>
      <w:r w:rsidR="00182259">
        <w:t>0</w:t>
      </w:r>
    </w:p>
    <w:p w14:paraId="4169D977" w14:textId="46756603" w:rsidR="008341C9" w:rsidRDefault="008341C9" w:rsidP="008341C9">
      <w:pPr>
        <w:pStyle w:val="Paragraphedeliste"/>
        <w:numPr>
          <w:ilvl w:val="1"/>
          <w:numId w:val="11"/>
        </w:numPr>
      </w:pPr>
      <w:r>
        <w:t xml:space="preserve">Exemple : /01 </w:t>
      </w:r>
      <w:proofErr w:type="spellStart"/>
      <w:r>
        <w:t>get</w:t>
      </w:r>
      <w:proofErr w:type="spellEnd"/>
      <w:r>
        <w:t xml:space="preserve"> =&gt; @01 RJ 0</w:t>
      </w:r>
    </w:p>
    <w:p w14:paraId="15038B2C" w14:textId="4B97B5C0" w:rsidR="008341C9" w:rsidRDefault="008341C9" w:rsidP="008341C9">
      <w:pPr>
        <w:pStyle w:val="Paragraphedeliste"/>
        <w:numPr>
          <w:ilvl w:val="0"/>
          <w:numId w:val="11"/>
        </w:numPr>
      </w:pPr>
      <w:r>
        <w:t>1 seul robot sera connecté sur le port « COM3 » du PC</w:t>
      </w:r>
    </w:p>
    <w:p w14:paraId="0B0AC482" w14:textId="0242E881" w:rsidR="008341C9" w:rsidRDefault="008341C9" w:rsidP="008341C9">
      <w:pPr>
        <w:pStyle w:val="Paragraphedeliste"/>
        <w:numPr>
          <w:ilvl w:val="0"/>
          <w:numId w:val="11"/>
        </w:numPr>
      </w:pPr>
      <w:r>
        <w:t>La vitesse du robot lors des tests est prise en compte dans le temps de déplacement.</w:t>
      </w:r>
    </w:p>
    <w:p w14:paraId="38BAA4F2" w14:textId="31E5D8C0" w:rsidR="008341C9" w:rsidRDefault="00C14050" w:rsidP="008341C9">
      <w:pPr>
        <w:pStyle w:val="Paragraphedeliste"/>
        <w:numPr>
          <w:ilvl w:val="0"/>
          <w:numId w:val="11"/>
        </w:numPr>
      </w:pPr>
      <w:r>
        <w:t>La vitesse du robot est en unité/seconde</w:t>
      </w:r>
    </w:p>
    <w:p w14:paraId="3F5254FE" w14:textId="481F6723" w:rsidR="00C14050" w:rsidRDefault="00C14050" w:rsidP="008341C9">
      <w:pPr>
        <w:pStyle w:val="Paragraphedeliste"/>
        <w:numPr>
          <w:ilvl w:val="0"/>
          <w:numId w:val="11"/>
        </w:numPr>
      </w:pPr>
      <w:r>
        <w:t>La commande « move » ne peux pas dépasser 1000 unités (avant et arrière)</w:t>
      </w:r>
    </w:p>
    <w:p w14:paraId="4711E61D" w14:textId="45159AB5" w:rsidR="00182259" w:rsidRDefault="00182259" w:rsidP="00182259">
      <w:pPr>
        <w:pStyle w:val="Paragraphedeliste"/>
        <w:numPr>
          <w:ilvl w:val="1"/>
          <w:numId w:val="11"/>
        </w:numPr>
      </w:pPr>
      <w:r>
        <w:t>Exemple : /01 move 600 =&gt; @01 OK 0</w:t>
      </w:r>
    </w:p>
    <w:p w14:paraId="7CEC9782" w14:textId="06856B61" w:rsidR="00182259" w:rsidRDefault="00182259" w:rsidP="00182259">
      <w:pPr>
        <w:pStyle w:val="Paragraphedeliste"/>
        <w:numPr>
          <w:ilvl w:val="1"/>
          <w:numId w:val="11"/>
        </w:numPr>
      </w:pPr>
      <w:r>
        <w:t>Exemple : /01 move 1300 =&gt; @01 RJ 0</w:t>
      </w:r>
    </w:p>
    <w:p w14:paraId="40F23B77" w14:textId="1C7B9743" w:rsidR="00C14050" w:rsidRDefault="00182259" w:rsidP="008341C9">
      <w:pPr>
        <w:pStyle w:val="Paragraphedeliste"/>
        <w:numPr>
          <w:ilvl w:val="0"/>
          <w:numId w:val="11"/>
        </w:numPr>
      </w:pPr>
      <w:r>
        <w:t>Le buffer de communication est dit illimité et donc ne sera pas vérifier</w:t>
      </w:r>
    </w:p>
    <w:p w14:paraId="1726B9EB" w14:textId="56300D84" w:rsidR="00182259" w:rsidRDefault="00182259" w:rsidP="00182259">
      <w:pPr>
        <w:pStyle w:val="Paragraphedeliste"/>
        <w:numPr>
          <w:ilvl w:val="1"/>
          <w:numId w:val="11"/>
        </w:numPr>
      </w:pPr>
      <w:r>
        <w:t xml:space="preserve">Exemple : (/01 move 10) envoyé 40 fois en 1 seconde =&gt; (@01 OK 0) 40 fois, donc /01 </w:t>
      </w:r>
      <w:proofErr w:type="spellStart"/>
      <w:r>
        <w:t>get</w:t>
      </w:r>
      <w:proofErr w:type="spellEnd"/>
      <w:r>
        <w:t xml:space="preserve"> pos =&gt; @01 OK 400</w:t>
      </w:r>
    </w:p>
    <w:p w14:paraId="02154187" w14:textId="77777777" w:rsidR="00182259" w:rsidRPr="00CE26BB" w:rsidRDefault="00182259" w:rsidP="00182259"/>
    <w:p w14:paraId="4C6E5669" w14:textId="7F01415C" w:rsidR="00CE26BB" w:rsidRDefault="00CE26BB">
      <w:pPr>
        <w:spacing w:after="200"/>
      </w:pPr>
      <w:r>
        <w:br w:type="page"/>
      </w:r>
    </w:p>
    <w:p w14:paraId="2AF52B52" w14:textId="77777777" w:rsidR="000A061E" w:rsidRDefault="000A061E">
      <w:pPr>
        <w:spacing w:after="200"/>
      </w:pPr>
    </w:p>
    <w:p w14:paraId="29852E32" w14:textId="1FB34B5A" w:rsidR="00E85D84" w:rsidRDefault="000A061E" w:rsidP="00E85D84">
      <w:pPr>
        <w:pStyle w:val="Titre1"/>
      </w:pPr>
      <w:bookmarkStart w:id="1" w:name="_Toc213508737"/>
      <w:r>
        <w:t xml:space="preserve">Cas de test N°1 : </w:t>
      </w:r>
      <w:r w:rsidR="00181BEC">
        <w:t>Syntaxe des commandes</w:t>
      </w:r>
      <w:bookmarkEnd w:id="1"/>
    </w:p>
    <w:p w14:paraId="579FF4AC" w14:textId="77777777" w:rsidR="00E85D84" w:rsidRPr="00E85D84" w:rsidRDefault="00E85D84" w:rsidP="00E85D84"/>
    <w:p w14:paraId="7528A262" w14:textId="77777777" w:rsidR="00634E28" w:rsidRDefault="00E85D84" w:rsidP="000A061E">
      <w:r w:rsidRPr="00E85D84">
        <w:rPr>
          <w:b/>
          <w:bCs/>
        </w:rPr>
        <w:t>Description :</w:t>
      </w:r>
    </w:p>
    <w:p w14:paraId="1494D633" w14:textId="47A6511B" w:rsidR="000A061E" w:rsidRDefault="00E85D84" w:rsidP="000A061E">
      <w:r>
        <w:t>Vérifier l</w:t>
      </w:r>
      <w:r w:rsidR="00181BEC">
        <w:t>e bon fonctionnement des commandes envoyées au robot</w:t>
      </w:r>
    </w:p>
    <w:p w14:paraId="5764B407" w14:textId="76563AE2" w:rsidR="00A01C65" w:rsidRDefault="005F7E25" w:rsidP="000A061E">
      <w:r w:rsidRPr="005F7E25">
        <w:rPr>
          <w:b/>
          <w:bCs/>
        </w:rPr>
        <w:t>Besoins</w:t>
      </w:r>
      <w:r>
        <w:t xml:space="preserve"> : </w:t>
      </w:r>
    </w:p>
    <w:p w14:paraId="49116CA7" w14:textId="57127C79" w:rsidR="005F7E25" w:rsidRDefault="005F7E25" w:rsidP="000A061E">
      <w:r>
        <w:t>Robot alimenté et connecté au PC, l’identifiant du robot doit être configuré à 1, la liaison série est configurée et fonctionnelle, un seul robot doit être actif</w:t>
      </w:r>
      <w:r w:rsidR="00C43FBE">
        <w:t>, les valeurs du robot sont réinitialisées (vitesse à 1 et position à 0)</w:t>
      </w:r>
    </w:p>
    <w:p w14:paraId="329E3E9C" w14:textId="77777777" w:rsidR="005F7E25" w:rsidRDefault="005F7E25" w:rsidP="000A061E"/>
    <w:tbl>
      <w:tblPr>
        <w:tblStyle w:val="TableauGrille6Couleur-Accentuation2"/>
        <w:tblW w:w="9351" w:type="dxa"/>
        <w:tblLook w:val="04A0" w:firstRow="1" w:lastRow="0" w:firstColumn="1" w:lastColumn="0" w:noHBand="0" w:noVBand="1"/>
      </w:tblPr>
      <w:tblGrid>
        <w:gridCol w:w="766"/>
        <w:gridCol w:w="2996"/>
        <w:gridCol w:w="1838"/>
        <w:gridCol w:w="1835"/>
        <w:gridCol w:w="1916"/>
      </w:tblGrid>
      <w:tr w:rsidR="000A061E" w14:paraId="225F7899" w14:textId="77777777" w:rsidTr="00E73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CEA1076" w14:textId="77777777" w:rsidR="000A061E" w:rsidRDefault="000A061E" w:rsidP="00BF00E0">
            <w:pPr>
              <w:jc w:val="center"/>
            </w:pPr>
            <w:r w:rsidRPr="00A44539">
              <w:t>Etape</w:t>
            </w:r>
          </w:p>
        </w:tc>
        <w:tc>
          <w:tcPr>
            <w:tcW w:w="2996" w:type="dxa"/>
            <w:vAlign w:val="center"/>
          </w:tcPr>
          <w:p w14:paraId="2A863F9B" w14:textId="77777777" w:rsidR="000A061E" w:rsidRDefault="000A061E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Description</w:t>
            </w:r>
          </w:p>
        </w:tc>
        <w:tc>
          <w:tcPr>
            <w:tcW w:w="1838" w:type="dxa"/>
            <w:vAlign w:val="center"/>
          </w:tcPr>
          <w:p w14:paraId="7B42F4BF" w14:textId="77777777" w:rsidR="000A061E" w:rsidRDefault="000A061E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Commande</w:t>
            </w:r>
          </w:p>
        </w:tc>
        <w:tc>
          <w:tcPr>
            <w:tcW w:w="1835" w:type="dxa"/>
            <w:vAlign w:val="center"/>
          </w:tcPr>
          <w:p w14:paraId="52B4429D" w14:textId="77777777" w:rsidR="000A061E" w:rsidRDefault="000A061E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reçue</w:t>
            </w:r>
          </w:p>
        </w:tc>
        <w:tc>
          <w:tcPr>
            <w:tcW w:w="1916" w:type="dxa"/>
            <w:vAlign w:val="center"/>
          </w:tcPr>
          <w:p w14:paraId="686C6B5B" w14:textId="77777777" w:rsidR="000A061E" w:rsidRDefault="000A061E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attendue</w:t>
            </w:r>
          </w:p>
        </w:tc>
      </w:tr>
      <w:tr w:rsidR="00A01C65" w14:paraId="2C5D1CAE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43A246B2" w14:textId="77777777" w:rsidR="00A01C65" w:rsidRDefault="00A01C65" w:rsidP="00A01C65">
            <w:pPr>
              <w:jc w:val="center"/>
            </w:pPr>
            <w:r>
              <w:t>1</w:t>
            </w:r>
          </w:p>
        </w:tc>
        <w:tc>
          <w:tcPr>
            <w:tcW w:w="2996" w:type="dxa"/>
            <w:vAlign w:val="center"/>
          </w:tcPr>
          <w:p w14:paraId="437EEE95" w14:textId="77777777" w:rsidR="00A01C65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>Envoyer une commande correcte</w:t>
            </w:r>
          </w:p>
        </w:tc>
        <w:tc>
          <w:tcPr>
            <w:tcW w:w="1838" w:type="dxa"/>
            <w:vAlign w:val="center"/>
          </w:tcPr>
          <w:p w14:paraId="7793B4C0" w14:textId="50A0F565" w:rsidR="00A01C65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pos</w:t>
            </w:r>
          </w:p>
        </w:tc>
        <w:tc>
          <w:tcPr>
            <w:tcW w:w="1835" w:type="dxa"/>
            <w:vAlign w:val="center"/>
          </w:tcPr>
          <w:p w14:paraId="788A15CB" w14:textId="77777777" w:rsidR="00A01C65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4730A40" w14:textId="55921FB3" w:rsidR="00A01C65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C43FBE">
              <w:t>0</w:t>
            </w:r>
          </w:p>
        </w:tc>
      </w:tr>
      <w:tr w:rsidR="000A061E" w14:paraId="69BFA943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B221A7A" w14:textId="77777777" w:rsidR="000A061E" w:rsidRDefault="000A061E" w:rsidP="00BF00E0">
            <w:pPr>
              <w:jc w:val="center"/>
            </w:pPr>
            <w:r>
              <w:t>2</w:t>
            </w:r>
          </w:p>
        </w:tc>
        <w:tc>
          <w:tcPr>
            <w:tcW w:w="2996" w:type="dxa"/>
            <w:vAlign w:val="center"/>
          </w:tcPr>
          <w:p w14:paraId="365E76F0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Envoyer une commande incorrecte</w:t>
            </w:r>
          </w:p>
        </w:tc>
        <w:tc>
          <w:tcPr>
            <w:tcW w:w="1838" w:type="dxa"/>
            <w:vAlign w:val="center"/>
          </w:tcPr>
          <w:p w14:paraId="6105AD00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/01 run 10</w:t>
            </w:r>
          </w:p>
        </w:tc>
        <w:tc>
          <w:tcPr>
            <w:tcW w:w="1835" w:type="dxa"/>
            <w:vAlign w:val="center"/>
          </w:tcPr>
          <w:p w14:paraId="31CAD4B5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D4EF952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@01 RJ 0</w:t>
            </w:r>
          </w:p>
        </w:tc>
      </w:tr>
      <w:tr w:rsidR="000A061E" w14:paraId="70C21C59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78CD4D72" w14:textId="77777777" w:rsidR="000A061E" w:rsidRDefault="000A061E" w:rsidP="00BF00E0">
            <w:pPr>
              <w:jc w:val="center"/>
            </w:pPr>
            <w:r>
              <w:t>3</w:t>
            </w:r>
          </w:p>
        </w:tc>
        <w:tc>
          <w:tcPr>
            <w:tcW w:w="2996" w:type="dxa"/>
            <w:vAlign w:val="center"/>
          </w:tcPr>
          <w:p w14:paraId="77211402" w14:textId="77777777" w:rsidR="000A061E" w:rsidRDefault="000A061E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>Envoyer une commande avec un identifiant invalide</w:t>
            </w:r>
          </w:p>
        </w:tc>
        <w:tc>
          <w:tcPr>
            <w:tcW w:w="1838" w:type="dxa"/>
            <w:vAlign w:val="center"/>
          </w:tcPr>
          <w:p w14:paraId="4B098BD5" w14:textId="77777777" w:rsidR="000A061E" w:rsidRDefault="000A061E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>/0</w:t>
            </w:r>
            <w:r>
              <w:t>0</w:t>
            </w:r>
            <w:r w:rsidRPr="00A44539">
              <w:t xml:space="preserve">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pos</w:t>
            </w:r>
          </w:p>
        </w:tc>
        <w:tc>
          <w:tcPr>
            <w:tcW w:w="1835" w:type="dxa"/>
            <w:vAlign w:val="center"/>
          </w:tcPr>
          <w:p w14:paraId="48465500" w14:textId="77777777" w:rsidR="000A061E" w:rsidRDefault="000A061E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D37CD0C" w14:textId="57C7E86A" w:rsidR="000A061E" w:rsidRDefault="00E85D84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 de réponse</w:t>
            </w:r>
          </w:p>
        </w:tc>
      </w:tr>
      <w:tr w:rsidR="000A061E" w14:paraId="7C8BFE5A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1C67E1D" w14:textId="77777777" w:rsidR="000A061E" w:rsidRDefault="000A061E" w:rsidP="00BF00E0">
            <w:pPr>
              <w:jc w:val="center"/>
            </w:pPr>
            <w:r>
              <w:t>4</w:t>
            </w:r>
          </w:p>
        </w:tc>
        <w:tc>
          <w:tcPr>
            <w:tcW w:w="2996" w:type="dxa"/>
            <w:vAlign w:val="center"/>
          </w:tcPr>
          <w:p w14:paraId="16E0FB13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Envoyer une commande avec un identifiant inaccessible</w:t>
            </w:r>
          </w:p>
        </w:tc>
        <w:tc>
          <w:tcPr>
            <w:tcW w:w="1838" w:type="dxa"/>
            <w:vAlign w:val="center"/>
          </w:tcPr>
          <w:p w14:paraId="500CC7E4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/20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pos</w:t>
            </w:r>
          </w:p>
        </w:tc>
        <w:tc>
          <w:tcPr>
            <w:tcW w:w="1835" w:type="dxa"/>
            <w:vAlign w:val="center"/>
          </w:tcPr>
          <w:p w14:paraId="155D5451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38785CC7" w14:textId="7EEA5BC9" w:rsidR="000A061E" w:rsidRDefault="00E85D84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 de réponse</w:t>
            </w:r>
          </w:p>
        </w:tc>
      </w:tr>
      <w:tr w:rsidR="000A061E" w14:paraId="18080D86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39CCE77" w14:textId="1988F1D7" w:rsidR="000A061E" w:rsidRDefault="00E85D84" w:rsidP="00BF00E0">
            <w:pPr>
              <w:jc w:val="center"/>
            </w:pPr>
            <w:r>
              <w:t>5</w:t>
            </w:r>
          </w:p>
        </w:tc>
        <w:tc>
          <w:tcPr>
            <w:tcW w:w="2996" w:type="dxa"/>
            <w:vAlign w:val="center"/>
          </w:tcPr>
          <w:p w14:paraId="31A957D0" w14:textId="77777777" w:rsidR="000A061E" w:rsidRPr="00A44539" w:rsidRDefault="000A061E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Envoyer une commande sans « / »</w:t>
            </w:r>
          </w:p>
        </w:tc>
        <w:tc>
          <w:tcPr>
            <w:tcW w:w="1838" w:type="dxa"/>
            <w:vAlign w:val="center"/>
          </w:tcPr>
          <w:p w14:paraId="489AA353" w14:textId="77777777" w:rsidR="000A061E" w:rsidRPr="00A44539" w:rsidRDefault="000A061E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6F787C0B" w14:textId="77777777" w:rsidR="000A061E" w:rsidRDefault="000A061E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C3BAA7A" w14:textId="23E82625" w:rsidR="000A061E" w:rsidRPr="00A44539" w:rsidRDefault="00E85D84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 de réponse</w:t>
            </w:r>
          </w:p>
        </w:tc>
      </w:tr>
      <w:tr w:rsidR="000A061E" w14:paraId="506B386A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7FB8342" w14:textId="1E638B4B" w:rsidR="000A061E" w:rsidRDefault="00E85D84" w:rsidP="00BF00E0">
            <w:pPr>
              <w:jc w:val="center"/>
            </w:pPr>
            <w:r>
              <w:t>6</w:t>
            </w:r>
          </w:p>
        </w:tc>
        <w:tc>
          <w:tcPr>
            <w:tcW w:w="2996" w:type="dxa"/>
            <w:vAlign w:val="center"/>
          </w:tcPr>
          <w:p w14:paraId="56E72995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commande sans adresse</w:t>
            </w:r>
          </w:p>
        </w:tc>
        <w:tc>
          <w:tcPr>
            <w:tcW w:w="1838" w:type="dxa"/>
            <w:vAlign w:val="center"/>
          </w:tcPr>
          <w:p w14:paraId="7D331237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2B4EC70F" w14:textId="77777777" w:rsidR="000A061E" w:rsidRDefault="000A061E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083766B1" w14:textId="012E14AD" w:rsidR="000A061E" w:rsidRDefault="00E85D84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 de réponse</w:t>
            </w:r>
          </w:p>
        </w:tc>
      </w:tr>
      <w:tr w:rsidR="00A01C65" w14:paraId="557B8AEC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497B5040" w14:textId="0DA49376" w:rsidR="00A01C65" w:rsidRDefault="00A01C65" w:rsidP="00BF00E0">
            <w:pPr>
              <w:jc w:val="center"/>
            </w:pPr>
            <w:r>
              <w:t>7</w:t>
            </w:r>
          </w:p>
        </w:tc>
        <w:tc>
          <w:tcPr>
            <w:tcW w:w="2996" w:type="dxa"/>
            <w:vAlign w:val="center"/>
          </w:tcPr>
          <w:p w14:paraId="1AC29339" w14:textId="6BF9666A" w:rsidR="00A01C65" w:rsidRDefault="00A01C65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Vérifier la tolérance de la commande en ajoutant un espace au début</w:t>
            </w:r>
          </w:p>
        </w:tc>
        <w:tc>
          <w:tcPr>
            <w:tcW w:w="1838" w:type="dxa"/>
            <w:vAlign w:val="center"/>
          </w:tcPr>
          <w:p w14:paraId="3596C1BB" w14:textId="567E99E7" w:rsidR="00A01C65" w:rsidRDefault="00A01C65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‘ ‘</w:t>
            </w:r>
            <w:r w:rsidRPr="00A44539">
              <w:t xml:space="preserve">/01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pos</w:t>
            </w:r>
          </w:p>
        </w:tc>
        <w:tc>
          <w:tcPr>
            <w:tcW w:w="1835" w:type="dxa"/>
            <w:vAlign w:val="center"/>
          </w:tcPr>
          <w:p w14:paraId="7392FC78" w14:textId="77777777" w:rsidR="00A01C65" w:rsidRDefault="00A01C65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8EC8A1E" w14:textId="0C97B684" w:rsidR="00A01C65" w:rsidRDefault="00A01C65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C43FBE">
              <w:t>0</w:t>
            </w:r>
          </w:p>
        </w:tc>
      </w:tr>
      <w:tr w:rsidR="00A01C65" w14:paraId="3FA68EB6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7EF92053" w14:textId="73BDA146" w:rsidR="00A01C65" w:rsidRDefault="00A01C65" w:rsidP="00A01C65">
            <w:pPr>
              <w:jc w:val="center"/>
            </w:pPr>
            <w:r>
              <w:t>8</w:t>
            </w:r>
          </w:p>
        </w:tc>
        <w:tc>
          <w:tcPr>
            <w:tcW w:w="2996" w:type="dxa"/>
            <w:vAlign w:val="center"/>
          </w:tcPr>
          <w:p w14:paraId="365A1CA5" w14:textId="7A390751" w:rsidR="00A01C65" w:rsidRDefault="00A01C65" w:rsidP="00A01C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Vérifier la tolérance de la commande en ajoutant un espace à la fin</w:t>
            </w:r>
          </w:p>
        </w:tc>
        <w:tc>
          <w:tcPr>
            <w:tcW w:w="1838" w:type="dxa"/>
            <w:vAlign w:val="center"/>
          </w:tcPr>
          <w:p w14:paraId="3A09AF99" w14:textId="6A522263" w:rsidR="00A01C65" w:rsidRDefault="00A01C65" w:rsidP="00A01C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pos</w:t>
            </w:r>
            <w:r>
              <w:t>’ ‘</w:t>
            </w:r>
          </w:p>
        </w:tc>
        <w:tc>
          <w:tcPr>
            <w:tcW w:w="1835" w:type="dxa"/>
            <w:vAlign w:val="center"/>
          </w:tcPr>
          <w:p w14:paraId="20A24944" w14:textId="77777777" w:rsidR="00A01C65" w:rsidRDefault="00A01C65" w:rsidP="00A01C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0CE17086" w14:textId="379EE05A" w:rsidR="00A01C65" w:rsidRPr="00A44539" w:rsidRDefault="00A01C65" w:rsidP="00A01C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C43FBE">
              <w:t>0</w:t>
            </w:r>
          </w:p>
        </w:tc>
      </w:tr>
      <w:tr w:rsidR="00A01C65" w14:paraId="47D072A4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DE9D662" w14:textId="326073D1" w:rsidR="00A01C65" w:rsidRDefault="00A01C65" w:rsidP="00A01C65">
            <w:pPr>
              <w:jc w:val="center"/>
            </w:pPr>
            <w:r>
              <w:t>9</w:t>
            </w:r>
          </w:p>
        </w:tc>
        <w:tc>
          <w:tcPr>
            <w:tcW w:w="2996" w:type="dxa"/>
            <w:vAlign w:val="center"/>
          </w:tcPr>
          <w:p w14:paraId="7ED24869" w14:textId="28C9F25A" w:rsidR="00A01C65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Vérifier la tolérance de la commande en ajoutant un espace au milieu</w:t>
            </w:r>
          </w:p>
        </w:tc>
        <w:tc>
          <w:tcPr>
            <w:tcW w:w="1838" w:type="dxa"/>
            <w:vAlign w:val="center"/>
          </w:tcPr>
          <w:p w14:paraId="6430EA0A" w14:textId="774FC3DF" w:rsidR="00A01C65" w:rsidRPr="00A44539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</w:t>
            </w:r>
            <w:r>
              <w:t>’ ‘</w:t>
            </w:r>
            <w:r w:rsidRPr="00A44539">
              <w:t>pos</w:t>
            </w:r>
          </w:p>
        </w:tc>
        <w:tc>
          <w:tcPr>
            <w:tcW w:w="1835" w:type="dxa"/>
            <w:vAlign w:val="center"/>
          </w:tcPr>
          <w:p w14:paraId="438F7240" w14:textId="77777777" w:rsidR="00A01C65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11EDB50" w14:textId="7294A2F3" w:rsidR="00A01C65" w:rsidRPr="00A44539" w:rsidRDefault="00A01C65" w:rsidP="00A01C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C43FBE">
              <w:t>0</w:t>
            </w:r>
          </w:p>
        </w:tc>
      </w:tr>
    </w:tbl>
    <w:p w14:paraId="511A8617" w14:textId="3FF5D08A" w:rsidR="000A061E" w:rsidRDefault="000A061E">
      <w:pPr>
        <w:spacing w:after="200"/>
      </w:pPr>
      <w:r>
        <w:br w:type="page"/>
      </w:r>
    </w:p>
    <w:p w14:paraId="2DC7C919" w14:textId="77777777" w:rsidR="00A44539" w:rsidRDefault="00A44539">
      <w:pPr>
        <w:spacing w:after="200"/>
      </w:pPr>
    </w:p>
    <w:p w14:paraId="63A17AC2" w14:textId="73D36CD1" w:rsidR="00E85D84" w:rsidRDefault="00A44539" w:rsidP="00E85D84">
      <w:pPr>
        <w:pStyle w:val="Titre1"/>
      </w:pPr>
      <w:bookmarkStart w:id="2" w:name="_Toc213508738"/>
      <w:r>
        <w:t>Cas de test N°</w:t>
      </w:r>
      <w:r w:rsidR="000A061E">
        <w:t>2</w:t>
      </w:r>
      <w:r>
        <w:t xml:space="preserve"> : </w:t>
      </w:r>
      <w:r w:rsidR="00E85D84">
        <w:t>Commande « </w:t>
      </w:r>
      <w:proofErr w:type="spellStart"/>
      <w:r w:rsidR="00E85D84">
        <w:t>get</w:t>
      </w:r>
      <w:proofErr w:type="spellEnd"/>
      <w:r w:rsidR="00E85D84">
        <w:t> »</w:t>
      </w:r>
      <w:bookmarkEnd w:id="2"/>
    </w:p>
    <w:p w14:paraId="40DA0D0E" w14:textId="77777777" w:rsidR="00E85D84" w:rsidRPr="00E85D84" w:rsidRDefault="00E85D84" w:rsidP="00E85D84"/>
    <w:p w14:paraId="36524F9F" w14:textId="2B49CBC5" w:rsidR="00E85D84" w:rsidRDefault="00E85D84" w:rsidP="00E85D84">
      <w:r w:rsidRPr="00E85D84">
        <w:rPr>
          <w:b/>
          <w:bCs/>
        </w:rPr>
        <w:t>Description :</w:t>
      </w:r>
    </w:p>
    <w:p w14:paraId="0BD565B5" w14:textId="38A22ED8" w:rsidR="00A44539" w:rsidRDefault="00E85D84" w:rsidP="00A44539">
      <w:r>
        <w:t>Vérifier le bon fonctionnement de la commande « </w:t>
      </w:r>
      <w:proofErr w:type="spellStart"/>
      <w:r>
        <w:t>get</w:t>
      </w:r>
      <w:proofErr w:type="spellEnd"/>
      <w:r>
        <w:t> » et de la récupération des valeurs de vitesse et de position du robot</w:t>
      </w:r>
    </w:p>
    <w:p w14:paraId="4BABBFC9" w14:textId="77777777" w:rsidR="005F7E25" w:rsidRDefault="005F7E25" w:rsidP="005F7E25">
      <w:r w:rsidRPr="005F7E25">
        <w:rPr>
          <w:b/>
          <w:bCs/>
        </w:rPr>
        <w:t>Besoins</w:t>
      </w:r>
      <w:r>
        <w:t xml:space="preserve"> : </w:t>
      </w:r>
    </w:p>
    <w:p w14:paraId="5AB0CCC0" w14:textId="4ACD12C6" w:rsidR="005F7E25" w:rsidRDefault="005F7E25" w:rsidP="00A44539">
      <w:r>
        <w:t>Robot alimenté et connecté au PC, l’identifiant du robot doit être configuré à 1, la liaison série est configurée et fonctionnelle, un seul robot doit être actif</w:t>
      </w:r>
      <w:r w:rsidR="00C43FBE">
        <w:t>, les valeurs du robot sont réinitialisées (vitesse à 1 et position à 0)</w:t>
      </w:r>
    </w:p>
    <w:p w14:paraId="3DE34D43" w14:textId="77777777" w:rsidR="005F7E25" w:rsidRDefault="005F7E25" w:rsidP="00A44539"/>
    <w:tbl>
      <w:tblPr>
        <w:tblStyle w:val="TableauGrille6Couleur-Accentuation2"/>
        <w:tblW w:w="9351" w:type="dxa"/>
        <w:tblLook w:val="04A0" w:firstRow="1" w:lastRow="0" w:firstColumn="1" w:lastColumn="0" w:noHBand="0" w:noVBand="1"/>
      </w:tblPr>
      <w:tblGrid>
        <w:gridCol w:w="766"/>
        <w:gridCol w:w="2996"/>
        <w:gridCol w:w="1838"/>
        <w:gridCol w:w="1835"/>
        <w:gridCol w:w="1916"/>
      </w:tblGrid>
      <w:tr w:rsidR="00A44539" w14:paraId="357E7CCF" w14:textId="77777777" w:rsidTr="00E73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5B68A1D" w14:textId="6ED93F96" w:rsidR="00A44539" w:rsidRDefault="00A44539" w:rsidP="00A44539">
            <w:pPr>
              <w:jc w:val="center"/>
            </w:pPr>
            <w:r w:rsidRPr="00A44539">
              <w:t>Etape</w:t>
            </w:r>
          </w:p>
        </w:tc>
        <w:tc>
          <w:tcPr>
            <w:tcW w:w="2996" w:type="dxa"/>
            <w:vAlign w:val="center"/>
          </w:tcPr>
          <w:p w14:paraId="26DD68D5" w14:textId="28DFC7CA" w:rsidR="00A44539" w:rsidRDefault="00A44539" w:rsidP="00A445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Description</w:t>
            </w:r>
          </w:p>
        </w:tc>
        <w:tc>
          <w:tcPr>
            <w:tcW w:w="1838" w:type="dxa"/>
            <w:vAlign w:val="center"/>
          </w:tcPr>
          <w:p w14:paraId="170B753E" w14:textId="07DE07DB" w:rsidR="00A44539" w:rsidRDefault="00A44539" w:rsidP="00A445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Commande</w:t>
            </w:r>
          </w:p>
        </w:tc>
        <w:tc>
          <w:tcPr>
            <w:tcW w:w="1835" w:type="dxa"/>
            <w:vAlign w:val="center"/>
          </w:tcPr>
          <w:p w14:paraId="2D9D9867" w14:textId="5731885C" w:rsidR="00A44539" w:rsidRDefault="00A44539" w:rsidP="00A445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reçue</w:t>
            </w:r>
          </w:p>
        </w:tc>
        <w:tc>
          <w:tcPr>
            <w:tcW w:w="1916" w:type="dxa"/>
            <w:vAlign w:val="center"/>
          </w:tcPr>
          <w:p w14:paraId="11EC68D5" w14:textId="6B8C8DAB" w:rsidR="00A44539" w:rsidRDefault="00A44539" w:rsidP="00A445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attendue</w:t>
            </w:r>
          </w:p>
        </w:tc>
      </w:tr>
      <w:tr w:rsidR="00A44539" w14:paraId="6B43F0E3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5086EB56" w14:textId="42A52D11" w:rsidR="00A44539" w:rsidRDefault="00A44539" w:rsidP="00A44539">
            <w:pPr>
              <w:jc w:val="center"/>
            </w:pPr>
            <w:r>
              <w:t>1</w:t>
            </w:r>
          </w:p>
        </w:tc>
        <w:tc>
          <w:tcPr>
            <w:tcW w:w="2996" w:type="dxa"/>
            <w:vAlign w:val="center"/>
          </w:tcPr>
          <w:p w14:paraId="62FF2FC9" w14:textId="4DC1859F" w:rsidR="00A44539" w:rsidRDefault="000A061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Déterminer la valeur de la vitesse à 5</w:t>
            </w:r>
          </w:p>
        </w:tc>
        <w:tc>
          <w:tcPr>
            <w:tcW w:w="1838" w:type="dxa"/>
            <w:vAlign w:val="center"/>
          </w:tcPr>
          <w:p w14:paraId="72D92149" w14:textId="27C16202" w:rsidR="00A44539" w:rsidRDefault="00A44539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r w:rsidR="000A061E">
              <w:t>set speed 5</w:t>
            </w:r>
          </w:p>
        </w:tc>
        <w:tc>
          <w:tcPr>
            <w:tcW w:w="1835" w:type="dxa"/>
            <w:vAlign w:val="center"/>
          </w:tcPr>
          <w:p w14:paraId="0EDEE39C" w14:textId="77777777" w:rsidR="00A44539" w:rsidRDefault="00A44539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17CE9557" w14:textId="153ED894" w:rsidR="00A44539" w:rsidRDefault="00A44539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1271AB">
              <w:t>0</w:t>
            </w:r>
          </w:p>
        </w:tc>
      </w:tr>
      <w:tr w:rsidR="00A44539" w14:paraId="1AC70670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87D1CD7" w14:textId="55BEB905" w:rsidR="00A44539" w:rsidRDefault="00A44539" w:rsidP="00A44539">
            <w:pPr>
              <w:jc w:val="center"/>
            </w:pPr>
            <w:r>
              <w:t>2</w:t>
            </w:r>
          </w:p>
        </w:tc>
        <w:tc>
          <w:tcPr>
            <w:tcW w:w="2996" w:type="dxa"/>
            <w:vAlign w:val="center"/>
          </w:tcPr>
          <w:p w14:paraId="62C83EFE" w14:textId="66F81034" w:rsidR="00A44539" w:rsidRDefault="000A061E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Vérifier si la commande « </w:t>
            </w:r>
            <w:proofErr w:type="spellStart"/>
            <w:r>
              <w:t>get</w:t>
            </w:r>
            <w:proofErr w:type="spellEnd"/>
            <w:r>
              <w:t xml:space="preserve"> speed » récupère la bonne valeur (5)</w:t>
            </w:r>
          </w:p>
        </w:tc>
        <w:tc>
          <w:tcPr>
            <w:tcW w:w="1838" w:type="dxa"/>
            <w:vAlign w:val="center"/>
          </w:tcPr>
          <w:p w14:paraId="37257CC7" w14:textId="4ACB664C" w:rsidR="00A44539" w:rsidRDefault="00A44539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 w:rsidR="000A061E">
              <w:t>get</w:t>
            </w:r>
            <w:proofErr w:type="spellEnd"/>
            <w:r w:rsidR="000A061E">
              <w:t xml:space="preserve"> speed</w:t>
            </w:r>
          </w:p>
        </w:tc>
        <w:tc>
          <w:tcPr>
            <w:tcW w:w="1835" w:type="dxa"/>
            <w:vAlign w:val="center"/>
          </w:tcPr>
          <w:p w14:paraId="3430A45A" w14:textId="77777777" w:rsidR="00A44539" w:rsidRDefault="00A44539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91DE42A" w14:textId="52B5765C" w:rsidR="00A44539" w:rsidRDefault="00A44539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 w:rsidR="000A061E">
              <w:t>OK 5</w:t>
            </w:r>
          </w:p>
        </w:tc>
      </w:tr>
      <w:tr w:rsidR="00A44539" w14:paraId="5E10472E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04EAEBB" w14:textId="10CCD879" w:rsidR="00A44539" w:rsidRDefault="00A44539" w:rsidP="00A44539">
            <w:pPr>
              <w:jc w:val="center"/>
            </w:pPr>
            <w:r>
              <w:t>3</w:t>
            </w:r>
          </w:p>
        </w:tc>
        <w:tc>
          <w:tcPr>
            <w:tcW w:w="2996" w:type="dxa"/>
            <w:vAlign w:val="center"/>
          </w:tcPr>
          <w:p w14:paraId="4592370A" w14:textId="06D99A50" w:rsidR="00A44539" w:rsidRDefault="000A061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Récupérer la position du robot</w:t>
            </w:r>
          </w:p>
        </w:tc>
        <w:tc>
          <w:tcPr>
            <w:tcW w:w="1838" w:type="dxa"/>
            <w:vAlign w:val="center"/>
          </w:tcPr>
          <w:p w14:paraId="1556652F" w14:textId="60083E93" w:rsidR="00A44539" w:rsidRDefault="00A44539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>/0</w:t>
            </w:r>
            <w:r w:rsidR="000A061E">
              <w:t>1</w:t>
            </w:r>
            <w:r w:rsidRPr="00A44539">
              <w:t xml:space="preserve">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pos</w:t>
            </w:r>
          </w:p>
        </w:tc>
        <w:tc>
          <w:tcPr>
            <w:tcW w:w="1835" w:type="dxa"/>
            <w:vAlign w:val="center"/>
          </w:tcPr>
          <w:p w14:paraId="2E747ACA" w14:textId="77777777" w:rsidR="00A44539" w:rsidRDefault="00A44539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597727F" w14:textId="48020481" w:rsidR="00A44539" w:rsidRDefault="000A061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C43FBE">
              <w:t>0</w:t>
            </w:r>
          </w:p>
        </w:tc>
      </w:tr>
      <w:tr w:rsidR="00A44539" w14:paraId="04DA69A6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1878FC5" w14:textId="1D9963C4" w:rsidR="00A44539" w:rsidRDefault="00A44539" w:rsidP="00A44539">
            <w:pPr>
              <w:jc w:val="center"/>
            </w:pPr>
            <w:r>
              <w:t>4</w:t>
            </w:r>
          </w:p>
        </w:tc>
        <w:tc>
          <w:tcPr>
            <w:tcW w:w="2996" w:type="dxa"/>
            <w:vAlign w:val="center"/>
          </w:tcPr>
          <w:p w14:paraId="38A34D29" w14:textId="5718E304" w:rsidR="00A44539" w:rsidRDefault="000A061E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Effectuer un déplacement du robot de 100 unités</w:t>
            </w:r>
          </w:p>
        </w:tc>
        <w:tc>
          <w:tcPr>
            <w:tcW w:w="1838" w:type="dxa"/>
            <w:vAlign w:val="center"/>
          </w:tcPr>
          <w:p w14:paraId="6BD3FA81" w14:textId="3959E05A" w:rsidR="00A44539" w:rsidRDefault="000A061E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move 100</w:t>
            </w:r>
          </w:p>
        </w:tc>
        <w:tc>
          <w:tcPr>
            <w:tcW w:w="1835" w:type="dxa"/>
            <w:vAlign w:val="center"/>
          </w:tcPr>
          <w:p w14:paraId="3E3E142F" w14:textId="77777777" w:rsidR="00A44539" w:rsidRDefault="00A44539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E992983" w14:textId="643BC00D" w:rsidR="00A44539" w:rsidRDefault="000A061E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A44539" w14:paraId="76B115B0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4A13BDE0" w14:textId="20950676" w:rsidR="00A44539" w:rsidRDefault="00A44539" w:rsidP="00A44539">
            <w:pPr>
              <w:jc w:val="center"/>
            </w:pPr>
            <w:r>
              <w:t>5</w:t>
            </w:r>
          </w:p>
        </w:tc>
        <w:tc>
          <w:tcPr>
            <w:tcW w:w="2996" w:type="dxa"/>
            <w:vAlign w:val="center"/>
          </w:tcPr>
          <w:p w14:paraId="72681988" w14:textId="2FFB3098" w:rsidR="00A44539" w:rsidRDefault="00E262C6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Attendre la fin du déplacement et r</w:t>
            </w:r>
            <w:r w:rsidR="000A061E">
              <w:t xml:space="preserve">écupérer à nouveau </w:t>
            </w:r>
            <w:r>
              <w:t xml:space="preserve">la </w:t>
            </w:r>
            <w:r w:rsidR="000A061E">
              <w:t>position du robot</w:t>
            </w:r>
          </w:p>
        </w:tc>
        <w:tc>
          <w:tcPr>
            <w:tcW w:w="1838" w:type="dxa"/>
            <w:vAlign w:val="center"/>
          </w:tcPr>
          <w:p w14:paraId="1EA86A79" w14:textId="6433EBA1" w:rsidR="00A44539" w:rsidRDefault="00A44539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 w:rsidR="000A061E">
              <w:t>get</w:t>
            </w:r>
            <w:proofErr w:type="spellEnd"/>
            <w:r w:rsidR="000A061E">
              <w:t xml:space="preserve"> pos</w:t>
            </w:r>
          </w:p>
        </w:tc>
        <w:tc>
          <w:tcPr>
            <w:tcW w:w="1835" w:type="dxa"/>
            <w:vAlign w:val="center"/>
          </w:tcPr>
          <w:p w14:paraId="3E09655F" w14:textId="77777777" w:rsidR="00A44539" w:rsidRDefault="00A44539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0982B6F2" w14:textId="76E99878" w:rsidR="00A44539" w:rsidRDefault="000A061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C43FBE">
              <w:t>100</w:t>
            </w:r>
          </w:p>
        </w:tc>
      </w:tr>
      <w:tr w:rsidR="0014693D" w14:paraId="04F44DBA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772B442C" w14:textId="2B567E43" w:rsidR="0014693D" w:rsidRDefault="0014693D" w:rsidP="00A44539">
            <w:pPr>
              <w:jc w:val="center"/>
            </w:pPr>
            <w:r>
              <w:t>6</w:t>
            </w:r>
          </w:p>
        </w:tc>
        <w:tc>
          <w:tcPr>
            <w:tcW w:w="2996" w:type="dxa"/>
            <w:vAlign w:val="center"/>
          </w:tcPr>
          <w:p w14:paraId="51E337CE" w14:textId="5291228B" w:rsidR="0014693D" w:rsidRPr="00A44539" w:rsidRDefault="000A061E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commande « </w:t>
            </w:r>
            <w:proofErr w:type="spellStart"/>
            <w:r>
              <w:t>get</w:t>
            </w:r>
            <w:proofErr w:type="spellEnd"/>
            <w:r>
              <w:t> » incomplète</w:t>
            </w:r>
          </w:p>
        </w:tc>
        <w:tc>
          <w:tcPr>
            <w:tcW w:w="1838" w:type="dxa"/>
            <w:vAlign w:val="center"/>
          </w:tcPr>
          <w:p w14:paraId="14E0C25D" w14:textId="1A32E678" w:rsidR="0014693D" w:rsidRPr="00A44539" w:rsidRDefault="000A061E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</w:p>
        </w:tc>
        <w:tc>
          <w:tcPr>
            <w:tcW w:w="1835" w:type="dxa"/>
            <w:vAlign w:val="center"/>
          </w:tcPr>
          <w:p w14:paraId="0D8D2C2D" w14:textId="77777777" w:rsidR="0014693D" w:rsidRDefault="0014693D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BE46B46" w14:textId="47E5ADF6" w:rsidR="0014693D" w:rsidRPr="00A44539" w:rsidRDefault="000A061E" w:rsidP="00A44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@01 RJ 0</w:t>
            </w:r>
          </w:p>
        </w:tc>
      </w:tr>
      <w:tr w:rsidR="00336CDE" w14:paraId="36FE9F13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B967C1A" w14:textId="61296747" w:rsidR="00336CDE" w:rsidRDefault="00336CDE" w:rsidP="00A44539">
            <w:pPr>
              <w:jc w:val="center"/>
            </w:pPr>
            <w:r>
              <w:t>7</w:t>
            </w:r>
          </w:p>
        </w:tc>
        <w:tc>
          <w:tcPr>
            <w:tcW w:w="2996" w:type="dxa"/>
            <w:vAlign w:val="center"/>
          </w:tcPr>
          <w:p w14:paraId="2723B51B" w14:textId="1539995A" w:rsidR="00336CDE" w:rsidRDefault="000A061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Envoyer une mauvaise commande « </w:t>
            </w:r>
            <w:proofErr w:type="spellStart"/>
            <w:r>
              <w:t>get</w:t>
            </w:r>
            <w:proofErr w:type="spellEnd"/>
            <w:r>
              <w:t> »</w:t>
            </w:r>
          </w:p>
        </w:tc>
        <w:tc>
          <w:tcPr>
            <w:tcW w:w="1838" w:type="dxa"/>
            <w:vAlign w:val="center"/>
          </w:tcPr>
          <w:p w14:paraId="1FE7A779" w14:textId="7E9B7734" w:rsidR="00336CDE" w:rsidRDefault="000A061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proofErr w:type="spellEnd"/>
          </w:p>
        </w:tc>
        <w:tc>
          <w:tcPr>
            <w:tcW w:w="1835" w:type="dxa"/>
            <w:vAlign w:val="center"/>
          </w:tcPr>
          <w:p w14:paraId="15109E8F" w14:textId="77777777" w:rsidR="00336CDE" w:rsidRDefault="00336CD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399F8002" w14:textId="7A41DECC" w:rsidR="00336CDE" w:rsidRDefault="000A061E" w:rsidP="00A445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@01 RJ 0</w:t>
            </w:r>
          </w:p>
        </w:tc>
      </w:tr>
    </w:tbl>
    <w:p w14:paraId="2DF25147" w14:textId="77777777" w:rsidR="00A44539" w:rsidRDefault="00A44539">
      <w:pPr>
        <w:spacing w:after="200"/>
      </w:pPr>
      <w:r>
        <w:br w:type="page"/>
      </w:r>
    </w:p>
    <w:p w14:paraId="24C46682" w14:textId="3C19EDB1" w:rsidR="00E262C6" w:rsidRDefault="00E262C6" w:rsidP="00E262C6">
      <w:pPr>
        <w:pStyle w:val="Titre1"/>
      </w:pPr>
      <w:bookmarkStart w:id="3" w:name="_Toc213508739"/>
      <w:r>
        <w:lastRenderedPageBreak/>
        <w:t xml:space="preserve">Cas de test N°3 : </w:t>
      </w:r>
      <w:r w:rsidR="00E85D84">
        <w:t>C</w:t>
      </w:r>
      <w:r>
        <w:t xml:space="preserve">ommande </w:t>
      </w:r>
      <w:r w:rsidR="00E85D84">
        <w:t>« </w:t>
      </w:r>
      <w:r>
        <w:t>set</w:t>
      </w:r>
      <w:r w:rsidR="00E85D84">
        <w:t> »</w:t>
      </w:r>
      <w:bookmarkEnd w:id="3"/>
    </w:p>
    <w:p w14:paraId="50FF233D" w14:textId="77777777" w:rsidR="00E85D84" w:rsidRPr="00E85D84" w:rsidRDefault="00E85D84" w:rsidP="00E85D84"/>
    <w:p w14:paraId="47037BEE" w14:textId="77777777" w:rsidR="00E85D84" w:rsidRDefault="00E85D84" w:rsidP="00E85D84">
      <w:r w:rsidRPr="00E85D84">
        <w:rPr>
          <w:b/>
          <w:bCs/>
        </w:rPr>
        <w:t>Description :</w:t>
      </w:r>
    </w:p>
    <w:p w14:paraId="5DC089DD" w14:textId="77777777" w:rsidR="005F7E25" w:rsidRDefault="00E85D84" w:rsidP="005F7E25">
      <w:pPr>
        <w:rPr>
          <w:b/>
          <w:bCs/>
        </w:rPr>
      </w:pPr>
      <w:r>
        <w:t xml:space="preserve">Vérifier le bon fonctionnement de la commande « set » et </w:t>
      </w:r>
      <w:r w:rsidR="00634E28">
        <w:t>la détermination de la vitesse du robot</w:t>
      </w:r>
      <w:r w:rsidR="005F7E25" w:rsidRPr="005F7E25">
        <w:rPr>
          <w:b/>
          <w:bCs/>
        </w:rPr>
        <w:t xml:space="preserve"> </w:t>
      </w:r>
    </w:p>
    <w:p w14:paraId="02F242C4" w14:textId="25DE571C" w:rsidR="005F7E25" w:rsidRDefault="005F7E25" w:rsidP="005F7E25">
      <w:r w:rsidRPr="005F7E25">
        <w:rPr>
          <w:b/>
          <w:bCs/>
        </w:rPr>
        <w:t>Besoins</w:t>
      </w:r>
      <w:r>
        <w:t xml:space="preserve"> : </w:t>
      </w:r>
    </w:p>
    <w:p w14:paraId="1D9D3C8E" w14:textId="777A6836" w:rsidR="00E262C6" w:rsidRDefault="005F7E25" w:rsidP="00E262C6">
      <w:r>
        <w:t>Robot alimenté et connecté au PC, l’identifiant du robot doit être configuré à 1, la liaison série est configurée et fonctionnelle, un seul robot doit être actif</w:t>
      </w:r>
      <w:r w:rsidR="00C43FBE">
        <w:t>, la vitesse du robot doit être à 1</w:t>
      </w:r>
    </w:p>
    <w:p w14:paraId="1DFE2A27" w14:textId="77777777" w:rsidR="005F7E25" w:rsidRDefault="005F7E25" w:rsidP="00E262C6"/>
    <w:tbl>
      <w:tblPr>
        <w:tblStyle w:val="TableauGrille6Couleur-Accentuation2"/>
        <w:tblW w:w="9351" w:type="dxa"/>
        <w:tblLook w:val="04A0" w:firstRow="1" w:lastRow="0" w:firstColumn="1" w:lastColumn="0" w:noHBand="0" w:noVBand="1"/>
      </w:tblPr>
      <w:tblGrid>
        <w:gridCol w:w="766"/>
        <w:gridCol w:w="2996"/>
        <w:gridCol w:w="1838"/>
        <w:gridCol w:w="1835"/>
        <w:gridCol w:w="1916"/>
      </w:tblGrid>
      <w:tr w:rsidR="00E262C6" w14:paraId="54DAB584" w14:textId="77777777" w:rsidTr="00E73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428D752" w14:textId="77777777" w:rsidR="00E262C6" w:rsidRDefault="00E262C6" w:rsidP="00BF00E0">
            <w:pPr>
              <w:jc w:val="center"/>
            </w:pPr>
            <w:r w:rsidRPr="00A44539">
              <w:t>Etape</w:t>
            </w:r>
          </w:p>
        </w:tc>
        <w:tc>
          <w:tcPr>
            <w:tcW w:w="2996" w:type="dxa"/>
            <w:vAlign w:val="center"/>
          </w:tcPr>
          <w:p w14:paraId="1DD9466C" w14:textId="77777777" w:rsidR="00E262C6" w:rsidRDefault="00E262C6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Description</w:t>
            </w:r>
          </w:p>
        </w:tc>
        <w:tc>
          <w:tcPr>
            <w:tcW w:w="1838" w:type="dxa"/>
            <w:vAlign w:val="center"/>
          </w:tcPr>
          <w:p w14:paraId="336F6AB6" w14:textId="77777777" w:rsidR="00E262C6" w:rsidRDefault="00E262C6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Commande</w:t>
            </w:r>
          </w:p>
        </w:tc>
        <w:tc>
          <w:tcPr>
            <w:tcW w:w="1835" w:type="dxa"/>
            <w:vAlign w:val="center"/>
          </w:tcPr>
          <w:p w14:paraId="545D9AE9" w14:textId="77777777" w:rsidR="00E262C6" w:rsidRDefault="00E262C6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reçue</w:t>
            </w:r>
          </w:p>
        </w:tc>
        <w:tc>
          <w:tcPr>
            <w:tcW w:w="1916" w:type="dxa"/>
            <w:vAlign w:val="center"/>
          </w:tcPr>
          <w:p w14:paraId="260CD1D6" w14:textId="77777777" w:rsidR="00E262C6" w:rsidRDefault="00E262C6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attendue</w:t>
            </w:r>
          </w:p>
        </w:tc>
      </w:tr>
      <w:tr w:rsidR="00E262C6" w14:paraId="04A7D663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5725A53" w14:textId="77777777" w:rsidR="00E262C6" w:rsidRDefault="00E262C6" w:rsidP="00BF00E0">
            <w:pPr>
              <w:jc w:val="center"/>
            </w:pPr>
            <w:r>
              <w:t>1</w:t>
            </w:r>
          </w:p>
        </w:tc>
        <w:tc>
          <w:tcPr>
            <w:tcW w:w="2996" w:type="dxa"/>
            <w:vAlign w:val="center"/>
          </w:tcPr>
          <w:p w14:paraId="6F000607" w14:textId="272A2A55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Récupérer la vitesse du robot</w:t>
            </w:r>
          </w:p>
        </w:tc>
        <w:tc>
          <w:tcPr>
            <w:tcW w:w="1838" w:type="dxa"/>
            <w:vAlign w:val="center"/>
          </w:tcPr>
          <w:p w14:paraId="6EF43F9D" w14:textId="5CBDBDDB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speed</w:t>
            </w:r>
          </w:p>
        </w:tc>
        <w:tc>
          <w:tcPr>
            <w:tcW w:w="1835" w:type="dxa"/>
            <w:vAlign w:val="center"/>
          </w:tcPr>
          <w:p w14:paraId="2B395AA7" w14:textId="77777777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525792CE" w14:textId="56ADC948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C43FBE">
              <w:t>1</w:t>
            </w:r>
          </w:p>
        </w:tc>
      </w:tr>
      <w:tr w:rsidR="00E262C6" w14:paraId="6099C381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5D83682" w14:textId="77777777" w:rsidR="00E262C6" w:rsidRDefault="00E262C6" w:rsidP="00BF00E0">
            <w:pPr>
              <w:jc w:val="center"/>
            </w:pPr>
            <w:r>
              <w:t>2</w:t>
            </w:r>
          </w:p>
        </w:tc>
        <w:tc>
          <w:tcPr>
            <w:tcW w:w="2996" w:type="dxa"/>
            <w:vAlign w:val="center"/>
          </w:tcPr>
          <w:p w14:paraId="42AFE8F3" w14:textId="013D8F0C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Déterminer la vitesse du robot à 8</w:t>
            </w:r>
          </w:p>
        </w:tc>
        <w:tc>
          <w:tcPr>
            <w:tcW w:w="1838" w:type="dxa"/>
            <w:vAlign w:val="center"/>
          </w:tcPr>
          <w:p w14:paraId="7188964E" w14:textId="6AFF8FEB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/01 </w:t>
            </w:r>
            <w:r>
              <w:t>set speed 8</w:t>
            </w:r>
          </w:p>
        </w:tc>
        <w:tc>
          <w:tcPr>
            <w:tcW w:w="1835" w:type="dxa"/>
            <w:vAlign w:val="center"/>
          </w:tcPr>
          <w:p w14:paraId="1FFB1AFC" w14:textId="77777777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F46F7B4" w14:textId="326B76DD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E262C6" w14:paraId="2E770FA4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5EE034F" w14:textId="77777777" w:rsidR="00E262C6" w:rsidRDefault="00E262C6" w:rsidP="00BF00E0">
            <w:pPr>
              <w:jc w:val="center"/>
            </w:pPr>
            <w:r>
              <w:t>3</w:t>
            </w:r>
          </w:p>
        </w:tc>
        <w:tc>
          <w:tcPr>
            <w:tcW w:w="2996" w:type="dxa"/>
            <w:vAlign w:val="center"/>
          </w:tcPr>
          <w:p w14:paraId="1701A034" w14:textId="35C33986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Vérifier la vitesse du robot</w:t>
            </w:r>
          </w:p>
        </w:tc>
        <w:tc>
          <w:tcPr>
            <w:tcW w:w="1838" w:type="dxa"/>
            <w:vAlign w:val="center"/>
          </w:tcPr>
          <w:p w14:paraId="346BAEB4" w14:textId="0812E04B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>/0</w:t>
            </w:r>
            <w:r>
              <w:t>1</w:t>
            </w:r>
            <w:r w:rsidRPr="00A44539">
              <w:t xml:space="preserve"> </w:t>
            </w:r>
            <w:proofErr w:type="spellStart"/>
            <w:r w:rsidRPr="00A44539">
              <w:t>get</w:t>
            </w:r>
            <w:proofErr w:type="spellEnd"/>
            <w:r w:rsidRPr="00A44539">
              <w:t xml:space="preserve"> </w:t>
            </w:r>
            <w:r>
              <w:t>speed</w:t>
            </w:r>
          </w:p>
        </w:tc>
        <w:tc>
          <w:tcPr>
            <w:tcW w:w="1835" w:type="dxa"/>
            <w:vAlign w:val="center"/>
          </w:tcPr>
          <w:p w14:paraId="2219F1A1" w14:textId="77777777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585776D8" w14:textId="66BDDA1A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>OK 8</w:t>
            </w:r>
          </w:p>
        </w:tc>
      </w:tr>
      <w:tr w:rsidR="00E262C6" w14:paraId="38689837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89FD1E2" w14:textId="77777777" w:rsidR="00E262C6" w:rsidRDefault="00E262C6" w:rsidP="00BF00E0">
            <w:pPr>
              <w:jc w:val="center"/>
            </w:pPr>
            <w:r>
              <w:t>4</w:t>
            </w:r>
          </w:p>
        </w:tc>
        <w:tc>
          <w:tcPr>
            <w:tcW w:w="2996" w:type="dxa"/>
            <w:vAlign w:val="center"/>
          </w:tcPr>
          <w:p w14:paraId="164393A3" w14:textId="01C3E14A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valeur de vitesse supérieure à la limite (&gt;10)</w:t>
            </w:r>
          </w:p>
        </w:tc>
        <w:tc>
          <w:tcPr>
            <w:tcW w:w="1838" w:type="dxa"/>
            <w:vAlign w:val="center"/>
          </w:tcPr>
          <w:p w14:paraId="39838119" w14:textId="1A604BB6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set speed 11</w:t>
            </w:r>
          </w:p>
        </w:tc>
        <w:tc>
          <w:tcPr>
            <w:tcW w:w="1835" w:type="dxa"/>
            <w:vAlign w:val="center"/>
          </w:tcPr>
          <w:p w14:paraId="04FC6E5B" w14:textId="77777777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3225D77" w14:textId="42A26BDA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RJ </w:t>
            </w:r>
            <w:r w:rsidR="001271AB">
              <w:t>0</w:t>
            </w:r>
          </w:p>
        </w:tc>
      </w:tr>
      <w:tr w:rsidR="00E262C6" w14:paraId="78FBCE27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1FA444BB" w14:textId="77777777" w:rsidR="00E262C6" w:rsidRDefault="00E262C6" w:rsidP="00BF00E0">
            <w:pPr>
              <w:jc w:val="center"/>
            </w:pPr>
            <w:r>
              <w:t>5</w:t>
            </w:r>
          </w:p>
        </w:tc>
        <w:tc>
          <w:tcPr>
            <w:tcW w:w="2996" w:type="dxa"/>
            <w:vAlign w:val="center"/>
          </w:tcPr>
          <w:p w14:paraId="7BED9019" w14:textId="19EF21F4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Vérifier </w:t>
            </w:r>
            <w:r w:rsidR="00FA11C7">
              <w:t>que la vitesse du robot n’a pas été changé</w:t>
            </w:r>
          </w:p>
        </w:tc>
        <w:tc>
          <w:tcPr>
            <w:tcW w:w="1838" w:type="dxa"/>
            <w:vAlign w:val="center"/>
          </w:tcPr>
          <w:p w14:paraId="63BE0AF0" w14:textId="26EA8E07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speed</w:t>
            </w:r>
          </w:p>
        </w:tc>
        <w:tc>
          <w:tcPr>
            <w:tcW w:w="1835" w:type="dxa"/>
            <w:vAlign w:val="center"/>
          </w:tcPr>
          <w:p w14:paraId="0CB67CC5" w14:textId="77777777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FDD5467" w14:textId="267199A2" w:rsidR="00E262C6" w:rsidRDefault="00E262C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>OK 8</w:t>
            </w:r>
          </w:p>
        </w:tc>
      </w:tr>
      <w:tr w:rsidR="00E262C6" w14:paraId="2400B47D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F20AD18" w14:textId="77777777" w:rsidR="00E262C6" w:rsidRDefault="00E262C6" w:rsidP="00BF00E0">
            <w:pPr>
              <w:jc w:val="center"/>
            </w:pPr>
            <w:r>
              <w:t>6</w:t>
            </w:r>
          </w:p>
        </w:tc>
        <w:tc>
          <w:tcPr>
            <w:tcW w:w="2996" w:type="dxa"/>
            <w:vAlign w:val="center"/>
          </w:tcPr>
          <w:p w14:paraId="539D6688" w14:textId="2D010163" w:rsidR="00E262C6" w:rsidRPr="00A44539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valeur de vitesse inférieure à la limite (&lt;1)</w:t>
            </w:r>
          </w:p>
        </w:tc>
        <w:tc>
          <w:tcPr>
            <w:tcW w:w="1838" w:type="dxa"/>
            <w:vAlign w:val="center"/>
          </w:tcPr>
          <w:p w14:paraId="58735023" w14:textId="391F5FC9" w:rsidR="00E262C6" w:rsidRPr="00A44539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set speed 0</w:t>
            </w:r>
          </w:p>
        </w:tc>
        <w:tc>
          <w:tcPr>
            <w:tcW w:w="1835" w:type="dxa"/>
            <w:vAlign w:val="center"/>
          </w:tcPr>
          <w:p w14:paraId="5AD63BA9" w14:textId="77777777" w:rsidR="00E262C6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7BBA047" w14:textId="77777777" w:rsidR="00E262C6" w:rsidRPr="00A44539" w:rsidRDefault="00E262C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@01 RJ 0</w:t>
            </w:r>
          </w:p>
        </w:tc>
      </w:tr>
      <w:tr w:rsidR="00FA11C7" w14:paraId="50D8FC2D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4A18DA14" w14:textId="77777777" w:rsidR="00FA11C7" w:rsidRDefault="00FA11C7" w:rsidP="00FA11C7">
            <w:pPr>
              <w:jc w:val="center"/>
            </w:pPr>
            <w:r>
              <w:t>7</w:t>
            </w:r>
          </w:p>
        </w:tc>
        <w:tc>
          <w:tcPr>
            <w:tcW w:w="2996" w:type="dxa"/>
            <w:vAlign w:val="center"/>
          </w:tcPr>
          <w:p w14:paraId="367313B9" w14:textId="394261E3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Vérifier que la vitesse du robot n’a pas été changé</w:t>
            </w:r>
          </w:p>
        </w:tc>
        <w:tc>
          <w:tcPr>
            <w:tcW w:w="1838" w:type="dxa"/>
            <w:vAlign w:val="center"/>
          </w:tcPr>
          <w:p w14:paraId="77C86D9B" w14:textId="44BA5D6C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speed</w:t>
            </w:r>
          </w:p>
        </w:tc>
        <w:tc>
          <w:tcPr>
            <w:tcW w:w="1835" w:type="dxa"/>
            <w:vAlign w:val="center"/>
          </w:tcPr>
          <w:p w14:paraId="5F21C57F" w14:textId="77777777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2DA29272" w14:textId="35A8A0A9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>OK 8</w:t>
            </w:r>
          </w:p>
        </w:tc>
      </w:tr>
      <w:tr w:rsidR="00E262C6" w14:paraId="6676759D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F4F1F3E" w14:textId="77777777" w:rsidR="00E262C6" w:rsidRDefault="00E262C6" w:rsidP="00E262C6">
            <w:pPr>
              <w:jc w:val="center"/>
            </w:pPr>
            <w:r>
              <w:t>8</w:t>
            </w:r>
          </w:p>
        </w:tc>
        <w:tc>
          <w:tcPr>
            <w:tcW w:w="2996" w:type="dxa"/>
            <w:vAlign w:val="center"/>
          </w:tcPr>
          <w:p w14:paraId="096E5FA6" w14:textId="37736226" w:rsidR="00E262C6" w:rsidRDefault="00E262C6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commande « set » incomplète</w:t>
            </w:r>
            <w:r w:rsidR="00FA11C7">
              <w:t xml:space="preserve"> (sans argument « speed »)</w:t>
            </w:r>
          </w:p>
        </w:tc>
        <w:tc>
          <w:tcPr>
            <w:tcW w:w="1838" w:type="dxa"/>
            <w:vAlign w:val="center"/>
          </w:tcPr>
          <w:p w14:paraId="6A5819C6" w14:textId="66C77E1B" w:rsidR="00E262C6" w:rsidRDefault="00E262C6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/01 set </w:t>
            </w:r>
            <w:r w:rsidR="00FA11C7">
              <w:t>5</w:t>
            </w:r>
          </w:p>
        </w:tc>
        <w:tc>
          <w:tcPr>
            <w:tcW w:w="1835" w:type="dxa"/>
            <w:vAlign w:val="center"/>
          </w:tcPr>
          <w:p w14:paraId="50E1C328" w14:textId="77777777" w:rsidR="00E262C6" w:rsidRDefault="00E262C6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0008A389" w14:textId="6C3C40B6" w:rsidR="00E262C6" w:rsidRDefault="00E262C6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@01 RJ 0</w:t>
            </w:r>
          </w:p>
        </w:tc>
      </w:tr>
      <w:tr w:rsidR="00E262C6" w14:paraId="51F14481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98B06BD" w14:textId="77777777" w:rsidR="00E262C6" w:rsidRDefault="00E262C6" w:rsidP="00E262C6">
            <w:pPr>
              <w:jc w:val="center"/>
            </w:pPr>
            <w:r>
              <w:t>9</w:t>
            </w:r>
          </w:p>
        </w:tc>
        <w:tc>
          <w:tcPr>
            <w:tcW w:w="2996" w:type="dxa"/>
            <w:vAlign w:val="center"/>
          </w:tcPr>
          <w:p w14:paraId="158E6E0F" w14:textId="5E92E1D7" w:rsidR="00E262C6" w:rsidRDefault="00FA11C7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Envoyer une commande « set » incomplète (sans la valeur)</w:t>
            </w:r>
          </w:p>
        </w:tc>
        <w:tc>
          <w:tcPr>
            <w:tcW w:w="1838" w:type="dxa"/>
            <w:vAlign w:val="center"/>
          </w:tcPr>
          <w:p w14:paraId="1420F06C" w14:textId="56C31004" w:rsidR="00E262C6" w:rsidRDefault="00FA11C7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/01 set speed</w:t>
            </w:r>
          </w:p>
        </w:tc>
        <w:tc>
          <w:tcPr>
            <w:tcW w:w="1835" w:type="dxa"/>
            <w:vAlign w:val="center"/>
          </w:tcPr>
          <w:p w14:paraId="4EB410D6" w14:textId="77777777" w:rsidR="00E262C6" w:rsidRDefault="00E262C6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CF6C505" w14:textId="66FBB3C3" w:rsidR="00E262C6" w:rsidRDefault="00FA11C7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@01 RJ 0</w:t>
            </w:r>
          </w:p>
        </w:tc>
      </w:tr>
      <w:tr w:rsidR="00E262C6" w14:paraId="720C27DE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1BA88D8C" w14:textId="727E9D26" w:rsidR="00E262C6" w:rsidRDefault="00E262C6" w:rsidP="00E262C6">
            <w:pPr>
              <w:jc w:val="center"/>
            </w:pPr>
            <w:r>
              <w:t>10</w:t>
            </w:r>
          </w:p>
        </w:tc>
        <w:tc>
          <w:tcPr>
            <w:tcW w:w="2996" w:type="dxa"/>
            <w:vAlign w:val="center"/>
          </w:tcPr>
          <w:p w14:paraId="2C4AEFA7" w14:textId="59073817" w:rsidR="00E262C6" w:rsidRDefault="00FA11C7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valeur de vitesse négative</w:t>
            </w:r>
          </w:p>
        </w:tc>
        <w:tc>
          <w:tcPr>
            <w:tcW w:w="1838" w:type="dxa"/>
            <w:vAlign w:val="center"/>
          </w:tcPr>
          <w:p w14:paraId="51D8B18F" w14:textId="103CB1A8" w:rsidR="00E262C6" w:rsidRDefault="00FA11C7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set speed -3</w:t>
            </w:r>
          </w:p>
        </w:tc>
        <w:tc>
          <w:tcPr>
            <w:tcW w:w="1835" w:type="dxa"/>
            <w:vAlign w:val="center"/>
          </w:tcPr>
          <w:p w14:paraId="01209744" w14:textId="77777777" w:rsidR="00E262C6" w:rsidRDefault="00E262C6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5A57B6C9" w14:textId="4A595045" w:rsidR="00E262C6" w:rsidRDefault="00FA11C7" w:rsidP="00E26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@01 RJ </w:t>
            </w:r>
            <w:r w:rsidR="001271AB">
              <w:t>0</w:t>
            </w:r>
          </w:p>
        </w:tc>
      </w:tr>
      <w:tr w:rsidR="00E262C6" w14:paraId="3430A6FF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2FEAE30" w14:textId="38AD3806" w:rsidR="00E262C6" w:rsidRDefault="00E262C6" w:rsidP="00E262C6">
            <w:pPr>
              <w:jc w:val="center"/>
            </w:pPr>
            <w:r>
              <w:t>11</w:t>
            </w:r>
          </w:p>
        </w:tc>
        <w:tc>
          <w:tcPr>
            <w:tcW w:w="2996" w:type="dxa"/>
            <w:vAlign w:val="center"/>
          </w:tcPr>
          <w:p w14:paraId="7F6D1870" w14:textId="62B67B44" w:rsidR="00E262C6" w:rsidRDefault="00FA11C7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Envoyer une valeur de vitesse en décimal</w:t>
            </w:r>
          </w:p>
        </w:tc>
        <w:tc>
          <w:tcPr>
            <w:tcW w:w="1838" w:type="dxa"/>
            <w:vAlign w:val="center"/>
          </w:tcPr>
          <w:p w14:paraId="174F78F4" w14:textId="78AEC8B2" w:rsidR="00E262C6" w:rsidRDefault="00FA11C7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/01 set speed 3,5</w:t>
            </w:r>
          </w:p>
        </w:tc>
        <w:tc>
          <w:tcPr>
            <w:tcW w:w="1835" w:type="dxa"/>
            <w:vAlign w:val="center"/>
          </w:tcPr>
          <w:p w14:paraId="5EDFE136" w14:textId="77777777" w:rsidR="00E262C6" w:rsidRDefault="00E262C6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DCFB3C7" w14:textId="661F3C9A" w:rsidR="00E262C6" w:rsidRDefault="00FA11C7" w:rsidP="00E26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@01 RJ </w:t>
            </w:r>
            <w:r w:rsidR="001271AB">
              <w:t>0</w:t>
            </w:r>
          </w:p>
        </w:tc>
      </w:tr>
      <w:tr w:rsidR="00FA11C7" w14:paraId="4AC75D9F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6F64359" w14:textId="42BA349A" w:rsidR="00FA11C7" w:rsidRDefault="00FA11C7" w:rsidP="00FA11C7">
            <w:pPr>
              <w:jc w:val="center"/>
            </w:pPr>
            <w:r>
              <w:lastRenderedPageBreak/>
              <w:t>12</w:t>
            </w:r>
          </w:p>
        </w:tc>
        <w:tc>
          <w:tcPr>
            <w:tcW w:w="2996" w:type="dxa"/>
            <w:vAlign w:val="center"/>
          </w:tcPr>
          <w:p w14:paraId="2082872C" w14:textId="15981899" w:rsidR="00FA11C7" w:rsidRDefault="00FA11C7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Vérifier que la vitesse du robot n’a pas changé</w:t>
            </w:r>
          </w:p>
        </w:tc>
        <w:tc>
          <w:tcPr>
            <w:tcW w:w="1838" w:type="dxa"/>
            <w:vAlign w:val="center"/>
          </w:tcPr>
          <w:p w14:paraId="4A8874A8" w14:textId="25FD7470" w:rsidR="00FA11C7" w:rsidRDefault="00FA11C7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speed</w:t>
            </w:r>
          </w:p>
        </w:tc>
        <w:tc>
          <w:tcPr>
            <w:tcW w:w="1835" w:type="dxa"/>
            <w:vAlign w:val="center"/>
          </w:tcPr>
          <w:p w14:paraId="6FF02A6B" w14:textId="77777777" w:rsidR="00FA11C7" w:rsidRDefault="00FA11C7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B983F75" w14:textId="0768BD50" w:rsidR="00FA11C7" w:rsidRDefault="00FA11C7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>OK 8</w:t>
            </w:r>
          </w:p>
        </w:tc>
      </w:tr>
    </w:tbl>
    <w:p w14:paraId="70E9C70E" w14:textId="77777777" w:rsidR="00E262C6" w:rsidRDefault="00E262C6" w:rsidP="00E262C6">
      <w:pPr>
        <w:spacing w:after="200"/>
      </w:pPr>
      <w:r>
        <w:br w:type="page"/>
      </w:r>
    </w:p>
    <w:p w14:paraId="632DA925" w14:textId="0D0225A1" w:rsidR="00FA11C7" w:rsidRDefault="00FA11C7" w:rsidP="00FA11C7">
      <w:pPr>
        <w:pStyle w:val="Titre1"/>
      </w:pPr>
      <w:bookmarkStart w:id="4" w:name="_Toc213508740"/>
      <w:r>
        <w:lastRenderedPageBreak/>
        <w:t xml:space="preserve">Cas de test N°4 : </w:t>
      </w:r>
      <w:r w:rsidR="00E85D84">
        <w:t>C</w:t>
      </w:r>
      <w:r>
        <w:t xml:space="preserve">ommande </w:t>
      </w:r>
      <w:r w:rsidR="00E85D84">
        <w:t>« </w:t>
      </w:r>
      <w:r>
        <w:t>move</w:t>
      </w:r>
      <w:r w:rsidR="00E85D84">
        <w:t> »</w:t>
      </w:r>
      <w:bookmarkEnd w:id="4"/>
    </w:p>
    <w:p w14:paraId="47B7D67D" w14:textId="77777777" w:rsidR="00E85D84" w:rsidRPr="00E85D84" w:rsidRDefault="00E85D84" w:rsidP="00E85D84"/>
    <w:p w14:paraId="6ADB96D8" w14:textId="77777777" w:rsidR="00634E28" w:rsidRDefault="00E85D84" w:rsidP="00E85D84">
      <w:r w:rsidRPr="00E85D84">
        <w:rPr>
          <w:b/>
          <w:bCs/>
        </w:rPr>
        <w:t>Description :</w:t>
      </w:r>
    </w:p>
    <w:p w14:paraId="69BEC9C1" w14:textId="2A5D5A5A" w:rsidR="00FA11C7" w:rsidRDefault="00E85D84" w:rsidP="00FA11C7">
      <w:r>
        <w:t>Vérifier le bon fonctionnement de la commande « move »</w:t>
      </w:r>
      <w:r w:rsidR="00634E28">
        <w:t xml:space="preserve"> et du déplacement du robot</w:t>
      </w:r>
    </w:p>
    <w:p w14:paraId="45479A9C" w14:textId="77777777" w:rsidR="005F7E25" w:rsidRDefault="005F7E25" w:rsidP="005F7E25">
      <w:r w:rsidRPr="005F7E25">
        <w:rPr>
          <w:b/>
          <w:bCs/>
        </w:rPr>
        <w:t>Besoins</w:t>
      </w:r>
      <w:r>
        <w:t xml:space="preserve"> : </w:t>
      </w:r>
    </w:p>
    <w:p w14:paraId="75EDF7C8" w14:textId="5F83F23A" w:rsidR="005F7E25" w:rsidRDefault="005F7E25" w:rsidP="00FA11C7">
      <w:r>
        <w:t>Robot alimenté et connecté au PC, l’identifiant du robot doit être configuré à 1, la liaison série est configurée et fonctionnelle, un seul robot doit être actif</w:t>
      </w:r>
      <w:r w:rsidR="00C43FBE">
        <w:t>, la position du robot doit être à 0</w:t>
      </w:r>
    </w:p>
    <w:p w14:paraId="5E38C019" w14:textId="77777777" w:rsidR="005F7E25" w:rsidRDefault="005F7E25" w:rsidP="00FA11C7"/>
    <w:tbl>
      <w:tblPr>
        <w:tblStyle w:val="TableauGrille6Couleur-Accentuation2"/>
        <w:tblW w:w="9351" w:type="dxa"/>
        <w:tblLook w:val="04A0" w:firstRow="1" w:lastRow="0" w:firstColumn="1" w:lastColumn="0" w:noHBand="0" w:noVBand="1"/>
      </w:tblPr>
      <w:tblGrid>
        <w:gridCol w:w="766"/>
        <w:gridCol w:w="2996"/>
        <w:gridCol w:w="1838"/>
        <w:gridCol w:w="1835"/>
        <w:gridCol w:w="1916"/>
      </w:tblGrid>
      <w:tr w:rsidR="00FA11C7" w14:paraId="1DA60833" w14:textId="77777777" w:rsidTr="00E73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574EDEBB" w14:textId="77777777" w:rsidR="00FA11C7" w:rsidRDefault="00FA11C7" w:rsidP="00BF00E0">
            <w:pPr>
              <w:jc w:val="center"/>
            </w:pPr>
            <w:r w:rsidRPr="00A44539">
              <w:t>Etape</w:t>
            </w:r>
          </w:p>
        </w:tc>
        <w:tc>
          <w:tcPr>
            <w:tcW w:w="2996" w:type="dxa"/>
            <w:vAlign w:val="center"/>
          </w:tcPr>
          <w:p w14:paraId="07C3A22D" w14:textId="77777777" w:rsidR="00FA11C7" w:rsidRDefault="00FA11C7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Description</w:t>
            </w:r>
          </w:p>
        </w:tc>
        <w:tc>
          <w:tcPr>
            <w:tcW w:w="1838" w:type="dxa"/>
            <w:vAlign w:val="center"/>
          </w:tcPr>
          <w:p w14:paraId="77313D95" w14:textId="77777777" w:rsidR="00FA11C7" w:rsidRDefault="00FA11C7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Commande</w:t>
            </w:r>
          </w:p>
        </w:tc>
        <w:tc>
          <w:tcPr>
            <w:tcW w:w="1835" w:type="dxa"/>
            <w:vAlign w:val="center"/>
          </w:tcPr>
          <w:p w14:paraId="371487E6" w14:textId="77777777" w:rsidR="00FA11C7" w:rsidRDefault="00FA11C7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reçue</w:t>
            </w:r>
          </w:p>
        </w:tc>
        <w:tc>
          <w:tcPr>
            <w:tcW w:w="1916" w:type="dxa"/>
            <w:vAlign w:val="center"/>
          </w:tcPr>
          <w:p w14:paraId="29AE4551" w14:textId="77777777" w:rsidR="00FA11C7" w:rsidRDefault="00FA11C7" w:rsidP="00BF0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attendue</w:t>
            </w:r>
          </w:p>
        </w:tc>
      </w:tr>
      <w:tr w:rsidR="00FA11C7" w14:paraId="2464E061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59542DB" w14:textId="77777777" w:rsidR="00FA11C7" w:rsidRDefault="00FA11C7" w:rsidP="00BF00E0">
            <w:pPr>
              <w:jc w:val="center"/>
            </w:pPr>
            <w:r>
              <w:t>1</w:t>
            </w:r>
          </w:p>
        </w:tc>
        <w:tc>
          <w:tcPr>
            <w:tcW w:w="2996" w:type="dxa"/>
            <w:vAlign w:val="center"/>
          </w:tcPr>
          <w:p w14:paraId="4A32731F" w14:textId="1D3A5B0E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Récupérer la position du robot</w:t>
            </w:r>
          </w:p>
        </w:tc>
        <w:tc>
          <w:tcPr>
            <w:tcW w:w="1838" w:type="dxa"/>
            <w:vAlign w:val="center"/>
          </w:tcPr>
          <w:p w14:paraId="0C774282" w14:textId="4DC0525F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563F2B53" w14:textId="77777777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506DEE89" w14:textId="697A3DA3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C43FBE">
              <w:t>0</w:t>
            </w:r>
          </w:p>
        </w:tc>
      </w:tr>
      <w:tr w:rsidR="00FA11C7" w14:paraId="3D62A88D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4D009E36" w14:textId="77777777" w:rsidR="00FA11C7" w:rsidRDefault="00FA11C7" w:rsidP="00BF00E0">
            <w:pPr>
              <w:jc w:val="center"/>
            </w:pPr>
            <w:r>
              <w:t>2</w:t>
            </w:r>
          </w:p>
        </w:tc>
        <w:tc>
          <w:tcPr>
            <w:tcW w:w="2996" w:type="dxa"/>
            <w:vAlign w:val="center"/>
          </w:tcPr>
          <w:p w14:paraId="2BC26791" w14:textId="5BA8C96B" w:rsidR="00FA11C7" w:rsidRDefault="002C51A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Déterminer</w:t>
            </w:r>
            <w:r w:rsidR="00FA11C7">
              <w:t xml:space="preserve"> la vitesse du robot</w:t>
            </w:r>
            <w:r>
              <w:t xml:space="preserve"> à 1</w:t>
            </w:r>
          </w:p>
        </w:tc>
        <w:tc>
          <w:tcPr>
            <w:tcW w:w="1838" w:type="dxa"/>
            <w:vAlign w:val="center"/>
          </w:tcPr>
          <w:p w14:paraId="5C0BF95F" w14:textId="4DC892B2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/01 </w:t>
            </w:r>
            <w:r w:rsidR="002C51A6">
              <w:t>set speed 1</w:t>
            </w:r>
          </w:p>
        </w:tc>
        <w:tc>
          <w:tcPr>
            <w:tcW w:w="1835" w:type="dxa"/>
            <w:vAlign w:val="center"/>
          </w:tcPr>
          <w:p w14:paraId="526A873B" w14:textId="77777777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5BD2B47B" w14:textId="539627DF" w:rsidR="00FA11C7" w:rsidRDefault="002C51A6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2C51A6" w14:paraId="4F47F438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4CDBFD22" w14:textId="51CBAFF0" w:rsidR="002C51A6" w:rsidRDefault="002C51A6" w:rsidP="00BF00E0">
            <w:pPr>
              <w:jc w:val="center"/>
            </w:pPr>
            <w:r>
              <w:t>3</w:t>
            </w:r>
          </w:p>
        </w:tc>
        <w:tc>
          <w:tcPr>
            <w:tcW w:w="2996" w:type="dxa"/>
            <w:vAlign w:val="center"/>
          </w:tcPr>
          <w:p w14:paraId="2E8AD32D" w14:textId="55404AD3" w:rsidR="002C51A6" w:rsidRDefault="002C51A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Vérifier la vitesse du robot</w:t>
            </w:r>
          </w:p>
        </w:tc>
        <w:tc>
          <w:tcPr>
            <w:tcW w:w="1838" w:type="dxa"/>
            <w:vAlign w:val="center"/>
          </w:tcPr>
          <w:p w14:paraId="1ED42650" w14:textId="48CA6390" w:rsidR="002C51A6" w:rsidRPr="00A44539" w:rsidRDefault="002C51A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speed</w:t>
            </w:r>
          </w:p>
        </w:tc>
        <w:tc>
          <w:tcPr>
            <w:tcW w:w="1835" w:type="dxa"/>
            <w:vAlign w:val="center"/>
          </w:tcPr>
          <w:p w14:paraId="4BCE910C" w14:textId="77777777" w:rsidR="002C51A6" w:rsidRDefault="002C51A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E9F45DC" w14:textId="1E148C6E" w:rsidR="002C51A6" w:rsidRPr="00A44539" w:rsidRDefault="002C51A6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>OK 1</w:t>
            </w:r>
          </w:p>
        </w:tc>
      </w:tr>
      <w:tr w:rsidR="00FA11C7" w14:paraId="44FAB8F6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CE90936" w14:textId="0E297723" w:rsidR="00FA11C7" w:rsidRDefault="002C51A6" w:rsidP="00BF00E0">
            <w:pPr>
              <w:jc w:val="center"/>
            </w:pPr>
            <w:r>
              <w:t>4</w:t>
            </w:r>
          </w:p>
        </w:tc>
        <w:tc>
          <w:tcPr>
            <w:tcW w:w="2996" w:type="dxa"/>
            <w:vAlign w:val="center"/>
          </w:tcPr>
          <w:p w14:paraId="631303E1" w14:textId="246796C7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Déplacer le robot de 15 unités vers l’avant</w:t>
            </w:r>
          </w:p>
        </w:tc>
        <w:tc>
          <w:tcPr>
            <w:tcW w:w="1838" w:type="dxa"/>
            <w:vAlign w:val="center"/>
          </w:tcPr>
          <w:p w14:paraId="6B88AF78" w14:textId="4B9A5124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/0</w:t>
            </w:r>
            <w:r>
              <w:t>1</w:t>
            </w:r>
            <w:r w:rsidRPr="00A44539">
              <w:t xml:space="preserve"> </w:t>
            </w:r>
            <w:r>
              <w:t>move 15</w:t>
            </w:r>
          </w:p>
        </w:tc>
        <w:tc>
          <w:tcPr>
            <w:tcW w:w="1835" w:type="dxa"/>
            <w:vAlign w:val="center"/>
          </w:tcPr>
          <w:p w14:paraId="75C07B89" w14:textId="77777777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4503B2A" w14:textId="7172A572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FA11C7" w14:paraId="31E45D96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1969533" w14:textId="01EA8B72" w:rsidR="00FA11C7" w:rsidRDefault="002C51A6" w:rsidP="00BF00E0">
            <w:pPr>
              <w:jc w:val="center"/>
            </w:pPr>
            <w:r>
              <w:t>5</w:t>
            </w:r>
          </w:p>
        </w:tc>
        <w:tc>
          <w:tcPr>
            <w:tcW w:w="2996" w:type="dxa"/>
            <w:vAlign w:val="center"/>
          </w:tcPr>
          <w:p w14:paraId="68E6AB94" w14:textId="520D27E2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Attendre </w:t>
            </w:r>
            <w:r w:rsidR="002C51A6">
              <w:t>15 secondes</w:t>
            </w:r>
            <w:r>
              <w:t xml:space="preserve"> et vérifier la position</w:t>
            </w:r>
          </w:p>
        </w:tc>
        <w:tc>
          <w:tcPr>
            <w:tcW w:w="1838" w:type="dxa"/>
            <w:vAlign w:val="center"/>
          </w:tcPr>
          <w:p w14:paraId="745135BD" w14:textId="23623511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6A877FDB" w14:textId="77777777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B40D97C" w14:textId="57FEC2FE" w:rsidR="00FA11C7" w:rsidRDefault="00FA11C7" w:rsidP="00BF0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C43FBE">
              <w:t>15</w:t>
            </w:r>
          </w:p>
        </w:tc>
      </w:tr>
      <w:tr w:rsidR="00FA11C7" w14:paraId="24CF1435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0E720EE" w14:textId="1DF45082" w:rsidR="00FA11C7" w:rsidRDefault="002C51A6" w:rsidP="00BF00E0">
            <w:pPr>
              <w:jc w:val="center"/>
            </w:pPr>
            <w:r>
              <w:t>6</w:t>
            </w:r>
          </w:p>
        </w:tc>
        <w:tc>
          <w:tcPr>
            <w:tcW w:w="2996" w:type="dxa"/>
            <w:vAlign w:val="center"/>
          </w:tcPr>
          <w:p w14:paraId="5DE71157" w14:textId="11CDC8F1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Déplacer le robot de 3</w:t>
            </w:r>
            <w:r w:rsidR="00EF5459">
              <w:t>5</w:t>
            </w:r>
            <w:r>
              <w:t xml:space="preserve"> unités vers l’arrière</w:t>
            </w:r>
          </w:p>
        </w:tc>
        <w:tc>
          <w:tcPr>
            <w:tcW w:w="1838" w:type="dxa"/>
            <w:vAlign w:val="center"/>
          </w:tcPr>
          <w:p w14:paraId="0491305E" w14:textId="5923DD8F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/01 </w:t>
            </w:r>
            <w:r>
              <w:t>move -3</w:t>
            </w:r>
            <w:r w:rsidR="00EF5459">
              <w:t>5</w:t>
            </w:r>
          </w:p>
        </w:tc>
        <w:tc>
          <w:tcPr>
            <w:tcW w:w="1835" w:type="dxa"/>
            <w:vAlign w:val="center"/>
          </w:tcPr>
          <w:p w14:paraId="50F93FFE" w14:textId="77777777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0518D5CF" w14:textId="3C9A7D71" w:rsidR="00FA11C7" w:rsidRDefault="00FA11C7" w:rsidP="00BF0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FA11C7" w14:paraId="22DF4EDE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746FCF6" w14:textId="40C158A1" w:rsidR="00FA11C7" w:rsidRDefault="002C51A6" w:rsidP="00FA11C7">
            <w:pPr>
              <w:jc w:val="center"/>
            </w:pPr>
            <w:r>
              <w:t>7</w:t>
            </w:r>
          </w:p>
        </w:tc>
        <w:tc>
          <w:tcPr>
            <w:tcW w:w="2996" w:type="dxa"/>
            <w:vAlign w:val="center"/>
          </w:tcPr>
          <w:p w14:paraId="39633CB0" w14:textId="258E9821" w:rsidR="00FA11C7" w:rsidRPr="00A44539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Attendre </w:t>
            </w:r>
            <w:r w:rsidR="002C51A6">
              <w:t>35 secondes et vérifier la position</w:t>
            </w:r>
          </w:p>
        </w:tc>
        <w:tc>
          <w:tcPr>
            <w:tcW w:w="1838" w:type="dxa"/>
            <w:vAlign w:val="center"/>
          </w:tcPr>
          <w:p w14:paraId="2F1C052E" w14:textId="5C4F8B8B" w:rsidR="00FA11C7" w:rsidRPr="00A44539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60FF75FF" w14:textId="77777777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35EB1FF" w14:textId="778DDEBA" w:rsidR="00FA11C7" w:rsidRPr="00A44539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C43FBE">
              <w:t>-20</w:t>
            </w:r>
          </w:p>
        </w:tc>
      </w:tr>
      <w:tr w:rsidR="00FA11C7" w14:paraId="1DC28B73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BE15C35" w14:textId="5471FB51" w:rsidR="00FA11C7" w:rsidRDefault="002C51A6" w:rsidP="00FA11C7">
            <w:pPr>
              <w:jc w:val="center"/>
            </w:pPr>
            <w:r>
              <w:t>8</w:t>
            </w:r>
          </w:p>
        </w:tc>
        <w:tc>
          <w:tcPr>
            <w:tcW w:w="2996" w:type="dxa"/>
            <w:vAlign w:val="center"/>
          </w:tcPr>
          <w:p w14:paraId="3F9B5AFC" w14:textId="71277994" w:rsidR="00FA11C7" w:rsidRDefault="002C51A6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Déplacer le robot de 50 unités vers l’avant</w:t>
            </w:r>
          </w:p>
        </w:tc>
        <w:tc>
          <w:tcPr>
            <w:tcW w:w="1838" w:type="dxa"/>
            <w:vAlign w:val="center"/>
          </w:tcPr>
          <w:p w14:paraId="45FE4798" w14:textId="00467CC2" w:rsidR="00FA11C7" w:rsidRDefault="002C51A6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move 50</w:t>
            </w:r>
          </w:p>
        </w:tc>
        <w:tc>
          <w:tcPr>
            <w:tcW w:w="1835" w:type="dxa"/>
            <w:vAlign w:val="center"/>
          </w:tcPr>
          <w:p w14:paraId="470D6816" w14:textId="77777777" w:rsidR="00FA11C7" w:rsidRDefault="00FA11C7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85EF3F9" w14:textId="4593BD07" w:rsidR="00FA11C7" w:rsidRDefault="002C51A6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FA11C7" w14:paraId="47A3CE93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4B6C7525" w14:textId="33C342AB" w:rsidR="00FA11C7" w:rsidRDefault="002C51A6" w:rsidP="00FA11C7">
            <w:pPr>
              <w:jc w:val="center"/>
            </w:pPr>
            <w:r>
              <w:t>9</w:t>
            </w:r>
          </w:p>
        </w:tc>
        <w:tc>
          <w:tcPr>
            <w:tcW w:w="2996" w:type="dxa"/>
            <w:vAlign w:val="center"/>
          </w:tcPr>
          <w:p w14:paraId="1AD6F964" w14:textId="3F62D368" w:rsidR="00FA11C7" w:rsidRDefault="002C51A6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Sans attendre la fin du déplacement, Déplacer le robot de 60 unités vers l’avant</w:t>
            </w:r>
          </w:p>
        </w:tc>
        <w:tc>
          <w:tcPr>
            <w:tcW w:w="1838" w:type="dxa"/>
            <w:vAlign w:val="center"/>
          </w:tcPr>
          <w:p w14:paraId="442A28DA" w14:textId="773A161E" w:rsidR="00FA11C7" w:rsidRDefault="002C51A6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/01 move 60</w:t>
            </w:r>
          </w:p>
        </w:tc>
        <w:tc>
          <w:tcPr>
            <w:tcW w:w="1835" w:type="dxa"/>
            <w:vAlign w:val="center"/>
          </w:tcPr>
          <w:p w14:paraId="206DFD87" w14:textId="77777777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36A3DEB6" w14:textId="37080670" w:rsidR="00FA11C7" w:rsidRDefault="002C51A6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FA11C7" w14:paraId="1DB6373C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7238AACD" w14:textId="38BA2F93" w:rsidR="00FA11C7" w:rsidRDefault="002C51A6" w:rsidP="00FA11C7">
            <w:pPr>
              <w:jc w:val="center"/>
            </w:pPr>
            <w:r>
              <w:t>10</w:t>
            </w:r>
          </w:p>
        </w:tc>
        <w:tc>
          <w:tcPr>
            <w:tcW w:w="2996" w:type="dxa"/>
            <w:vAlign w:val="center"/>
          </w:tcPr>
          <w:p w14:paraId="02FD6CAB" w14:textId="3A28C00B" w:rsidR="00FA11C7" w:rsidRDefault="002C51A6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Attendre 1min50 depuis l’étape 8 et vérifier la position</w:t>
            </w:r>
          </w:p>
        </w:tc>
        <w:tc>
          <w:tcPr>
            <w:tcW w:w="1838" w:type="dxa"/>
            <w:vAlign w:val="center"/>
          </w:tcPr>
          <w:p w14:paraId="4F3E88B4" w14:textId="5A6F3913" w:rsidR="00FA11C7" w:rsidRDefault="002C51A6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2D0F3E28" w14:textId="77777777" w:rsidR="00FA11C7" w:rsidRDefault="00FA11C7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3CD04A11" w14:textId="1905FDFD" w:rsidR="00FA11C7" w:rsidRDefault="002C51A6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C43FBE">
              <w:t>90</w:t>
            </w:r>
          </w:p>
        </w:tc>
      </w:tr>
      <w:tr w:rsidR="00FA11C7" w14:paraId="185B7E3E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7271B017" w14:textId="31D6598B" w:rsidR="00FA11C7" w:rsidRDefault="002C51A6" w:rsidP="00FA11C7">
            <w:pPr>
              <w:jc w:val="center"/>
            </w:pPr>
            <w:r>
              <w:t>11</w:t>
            </w:r>
          </w:p>
        </w:tc>
        <w:tc>
          <w:tcPr>
            <w:tcW w:w="2996" w:type="dxa"/>
            <w:vAlign w:val="center"/>
          </w:tcPr>
          <w:p w14:paraId="0E7D6482" w14:textId="1919939A" w:rsidR="00FA11C7" w:rsidRDefault="002C51A6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Envoyer une valeur de déplacement incorrecte</w:t>
            </w:r>
          </w:p>
        </w:tc>
        <w:tc>
          <w:tcPr>
            <w:tcW w:w="1838" w:type="dxa"/>
            <w:vAlign w:val="center"/>
          </w:tcPr>
          <w:p w14:paraId="7B859655" w14:textId="011FA10F" w:rsidR="00FA11C7" w:rsidRDefault="002C51A6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/01 move 10,6</w:t>
            </w:r>
          </w:p>
        </w:tc>
        <w:tc>
          <w:tcPr>
            <w:tcW w:w="1835" w:type="dxa"/>
            <w:vAlign w:val="center"/>
          </w:tcPr>
          <w:p w14:paraId="4EE5232E" w14:textId="77777777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47836F8E" w14:textId="73C31E35" w:rsidR="00FA11C7" w:rsidRDefault="002C51A6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@01 RJ </w:t>
            </w:r>
            <w:r w:rsidR="001271AB">
              <w:t>0</w:t>
            </w:r>
          </w:p>
        </w:tc>
      </w:tr>
      <w:tr w:rsidR="00FA11C7" w14:paraId="2F994B20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906DA55" w14:textId="3E6A0912" w:rsidR="00FA11C7" w:rsidRDefault="002C51A6" w:rsidP="00FA11C7">
            <w:pPr>
              <w:jc w:val="center"/>
            </w:pPr>
            <w:r>
              <w:lastRenderedPageBreak/>
              <w:t>12</w:t>
            </w:r>
          </w:p>
        </w:tc>
        <w:tc>
          <w:tcPr>
            <w:tcW w:w="2996" w:type="dxa"/>
            <w:vAlign w:val="center"/>
          </w:tcPr>
          <w:p w14:paraId="66F29F21" w14:textId="767E1091" w:rsidR="00FA11C7" w:rsidRDefault="00E85D84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commande incomplète</w:t>
            </w:r>
          </w:p>
        </w:tc>
        <w:tc>
          <w:tcPr>
            <w:tcW w:w="1838" w:type="dxa"/>
            <w:vAlign w:val="center"/>
          </w:tcPr>
          <w:p w14:paraId="04CFB44C" w14:textId="021D79D5" w:rsidR="00FA11C7" w:rsidRDefault="00E85D84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move</w:t>
            </w:r>
          </w:p>
        </w:tc>
        <w:tc>
          <w:tcPr>
            <w:tcW w:w="1835" w:type="dxa"/>
            <w:vAlign w:val="center"/>
          </w:tcPr>
          <w:p w14:paraId="2F446C07" w14:textId="77777777" w:rsidR="00FA11C7" w:rsidRDefault="00FA11C7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EF106A8" w14:textId="0852A265" w:rsidR="00FA11C7" w:rsidRDefault="00E85D84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@01 RJ 0</w:t>
            </w:r>
          </w:p>
        </w:tc>
      </w:tr>
      <w:tr w:rsidR="00FA11C7" w14:paraId="43AC4FE6" w14:textId="77777777" w:rsidTr="00E73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6E3DA47" w14:textId="3D4760BE" w:rsidR="00FA11C7" w:rsidRDefault="002C51A6" w:rsidP="00FA11C7">
            <w:pPr>
              <w:jc w:val="center"/>
            </w:pPr>
            <w:r>
              <w:t>13</w:t>
            </w:r>
          </w:p>
        </w:tc>
        <w:tc>
          <w:tcPr>
            <w:tcW w:w="2996" w:type="dxa"/>
            <w:vAlign w:val="center"/>
          </w:tcPr>
          <w:p w14:paraId="0E398C7E" w14:textId="559D7B82" w:rsidR="00FA11C7" w:rsidRDefault="00E85D84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Vérifier que la position du robot n’a pas changé</w:t>
            </w:r>
          </w:p>
        </w:tc>
        <w:tc>
          <w:tcPr>
            <w:tcW w:w="1838" w:type="dxa"/>
            <w:vAlign w:val="center"/>
          </w:tcPr>
          <w:p w14:paraId="50CF882D" w14:textId="52E438E0" w:rsidR="00FA11C7" w:rsidRDefault="00E85D84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44A80E59" w14:textId="77777777" w:rsidR="00FA11C7" w:rsidRDefault="00FA11C7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E3B4AAA" w14:textId="2A33D87B" w:rsidR="00FA11C7" w:rsidRDefault="00E85D84" w:rsidP="00FA1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C43FBE">
              <w:t>90</w:t>
            </w:r>
          </w:p>
        </w:tc>
      </w:tr>
      <w:tr w:rsidR="00A01C65" w14:paraId="6565779B" w14:textId="77777777" w:rsidTr="00E738D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93BD8A9" w14:textId="244BACB5" w:rsidR="00A01C65" w:rsidRDefault="00A01C65" w:rsidP="00FA11C7">
            <w:pPr>
              <w:jc w:val="center"/>
            </w:pPr>
            <w:r>
              <w:t>14</w:t>
            </w:r>
          </w:p>
        </w:tc>
        <w:tc>
          <w:tcPr>
            <w:tcW w:w="2996" w:type="dxa"/>
            <w:vAlign w:val="center"/>
          </w:tcPr>
          <w:p w14:paraId="57F386F6" w14:textId="7EED310A" w:rsidR="00A01C65" w:rsidRDefault="00A01C65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Envoyer une commande avec une valeur trop élevé</w:t>
            </w:r>
          </w:p>
        </w:tc>
        <w:tc>
          <w:tcPr>
            <w:tcW w:w="1838" w:type="dxa"/>
            <w:vAlign w:val="center"/>
          </w:tcPr>
          <w:p w14:paraId="348D74B8" w14:textId="50DD5E2B" w:rsidR="00A01C65" w:rsidRDefault="00A01C65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move 9999999999999</w:t>
            </w:r>
          </w:p>
        </w:tc>
        <w:tc>
          <w:tcPr>
            <w:tcW w:w="1835" w:type="dxa"/>
            <w:vAlign w:val="center"/>
          </w:tcPr>
          <w:p w14:paraId="31C37928" w14:textId="77777777" w:rsidR="00A01C65" w:rsidRDefault="00A01C65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330BC3DB" w14:textId="66187E16" w:rsidR="00A01C65" w:rsidRPr="00A44539" w:rsidRDefault="00A01C65" w:rsidP="00FA1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@01 RJ 0</w:t>
            </w:r>
          </w:p>
        </w:tc>
      </w:tr>
    </w:tbl>
    <w:p w14:paraId="47964F63" w14:textId="48C82972" w:rsidR="008341C9" w:rsidRDefault="008341C9" w:rsidP="00E85D84">
      <w:pPr>
        <w:spacing w:after="200"/>
      </w:pPr>
    </w:p>
    <w:p w14:paraId="41EAD8C0" w14:textId="77777777" w:rsidR="008341C9" w:rsidRDefault="008341C9">
      <w:pPr>
        <w:spacing w:after="200"/>
      </w:pPr>
      <w:r>
        <w:br w:type="page"/>
      </w:r>
    </w:p>
    <w:p w14:paraId="698A0B86" w14:textId="3281011F" w:rsidR="008341C9" w:rsidRDefault="008341C9" w:rsidP="008341C9">
      <w:pPr>
        <w:pStyle w:val="Titre1"/>
      </w:pPr>
      <w:bookmarkStart w:id="5" w:name="_Toc213508741"/>
      <w:r>
        <w:lastRenderedPageBreak/>
        <w:t>Cas de test N°</w:t>
      </w:r>
      <w:r>
        <w:t>5</w:t>
      </w:r>
      <w:r>
        <w:t xml:space="preserve"> : </w:t>
      </w:r>
      <w:r>
        <w:t>Vérification du déplacement</w:t>
      </w:r>
      <w:bookmarkEnd w:id="5"/>
    </w:p>
    <w:p w14:paraId="6FE90259" w14:textId="77777777" w:rsidR="008341C9" w:rsidRPr="00E85D84" w:rsidRDefault="008341C9" w:rsidP="008341C9"/>
    <w:p w14:paraId="590BF509" w14:textId="77777777" w:rsidR="008341C9" w:rsidRDefault="008341C9" w:rsidP="008341C9">
      <w:r w:rsidRPr="00E85D84">
        <w:rPr>
          <w:b/>
          <w:bCs/>
        </w:rPr>
        <w:t>Description :</w:t>
      </w:r>
    </w:p>
    <w:p w14:paraId="3AC438E8" w14:textId="0C6DA0C0" w:rsidR="008341C9" w:rsidRDefault="008341C9" w:rsidP="008341C9">
      <w:r>
        <w:t xml:space="preserve">Vérifier </w:t>
      </w:r>
      <w:r>
        <w:t>le bon fonctionnement de déplacement du robot en variant la vitesse et ainsi le temps de déplacement</w:t>
      </w:r>
    </w:p>
    <w:p w14:paraId="14C7DF92" w14:textId="77777777" w:rsidR="008341C9" w:rsidRDefault="008341C9" w:rsidP="008341C9">
      <w:r w:rsidRPr="005F7E25">
        <w:rPr>
          <w:b/>
          <w:bCs/>
        </w:rPr>
        <w:t>Besoins</w:t>
      </w:r>
      <w:r>
        <w:t xml:space="preserve"> : </w:t>
      </w:r>
    </w:p>
    <w:p w14:paraId="52D89BDC" w14:textId="77777777" w:rsidR="008341C9" w:rsidRDefault="008341C9" w:rsidP="008341C9">
      <w:r>
        <w:t>Robot alimenté et connecté au PC, l’identifiant du robot doit être configuré à 1, la liaison série est configurée et fonctionnelle, un seul robot doit être actif, les valeurs du robot sont réinitialisées (vitesse à 1 et position à 0)</w:t>
      </w:r>
    </w:p>
    <w:p w14:paraId="5AE02D1F" w14:textId="77777777" w:rsidR="008341C9" w:rsidRDefault="008341C9" w:rsidP="008341C9"/>
    <w:tbl>
      <w:tblPr>
        <w:tblStyle w:val="TableauGrille6Couleur-Accentuation2"/>
        <w:tblW w:w="9351" w:type="dxa"/>
        <w:tblLook w:val="04A0" w:firstRow="1" w:lastRow="0" w:firstColumn="1" w:lastColumn="0" w:noHBand="0" w:noVBand="1"/>
      </w:tblPr>
      <w:tblGrid>
        <w:gridCol w:w="766"/>
        <w:gridCol w:w="2996"/>
        <w:gridCol w:w="1838"/>
        <w:gridCol w:w="1835"/>
        <w:gridCol w:w="1916"/>
      </w:tblGrid>
      <w:tr w:rsidR="008341C9" w14:paraId="524CCE89" w14:textId="77777777" w:rsidTr="00DD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52FF52C" w14:textId="77777777" w:rsidR="008341C9" w:rsidRDefault="008341C9" w:rsidP="00DD7A6E">
            <w:pPr>
              <w:jc w:val="center"/>
            </w:pPr>
            <w:r w:rsidRPr="00A44539">
              <w:t>Etape</w:t>
            </w:r>
          </w:p>
        </w:tc>
        <w:tc>
          <w:tcPr>
            <w:tcW w:w="2996" w:type="dxa"/>
            <w:vAlign w:val="center"/>
          </w:tcPr>
          <w:p w14:paraId="7BDD7CEF" w14:textId="77777777" w:rsidR="008341C9" w:rsidRDefault="008341C9" w:rsidP="00DD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Description</w:t>
            </w:r>
          </w:p>
        </w:tc>
        <w:tc>
          <w:tcPr>
            <w:tcW w:w="1838" w:type="dxa"/>
            <w:vAlign w:val="center"/>
          </w:tcPr>
          <w:p w14:paraId="7B0EE8DD" w14:textId="77777777" w:rsidR="008341C9" w:rsidRDefault="008341C9" w:rsidP="00DD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Commande</w:t>
            </w:r>
          </w:p>
        </w:tc>
        <w:tc>
          <w:tcPr>
            <w:tcW w:w="1835" w:type="dxa"/>
            <w:vAlign w:val="center"/>
          </w:tcPr>
          <w:p w14:paraId="060852DC" w14:textId="77777777" w:rsidR="008341C9" w:rsidRDefault="008341C9" w:rsidP="00DD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reçue</w:t>
            </w:r>
          </w:p>
        </w:tc>
        <w:tc>
          <w:tcPr>
            <w:tcW w:w="1916" w:type="dxa"/>
            <w:vAlign w:val="center"/>
          </w:tcPr>
          <w:p w14:paraId="085F7D0B" w14:textId="77777777" w:rsidR="008341C9" w:rsidRDefault="008341C9" w:rsidP="00DD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>Réponse attendue</w:t>
            </w:r>
          </w:p>
        </w:tc>
      </w:tr>
      <w:tr w:rsidR="008341C9" w14:paraId="5E8778B0" w14:textId="77777777" w:rsidTr="00DD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79C38CE" w14:textId="77777777" w:rsidR="008341C9" w:rsidRDefault="008341C9" w:rsidP="00DD7A6E">
            <w:pPr>
              <w:jc w:val="center"/>
            </w:pPr>
            <w:r>
              <w:t>1</w:t>
            </w:r>
          </w:p>
        </w:tc>
        <w:tc>
          <w:tcPr>
            <w:tcW w:w="2996" w:type="dxa"/>
            <w:vAlign w:val="center"/>
          </w:tcPr>
          <w:p w14:paraId="6F3C2B46" w14:textId="36F93C6D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Déplacer le robot de </w:t>
            </w:r>
            <w:r w:rsidR="008C1A82">
              <w:t>50</w:t>
            </w:r>
            <w:r>
              <w:t xml:space="preserve"> unités vers l’avant</w:t>
            </w:r>
          </w:p>
        </w:tc>
        <w:tc>
          <w:tcPr>
            <w:tcW w:w="1838" w:type="dxa"/>
            <w:vAlign w:val="center"/>
          </w:tcPr>
          <w:p w14:paraId="7255009B" w14:textId="7E22DA71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/01 move 45</w:t>
            </w:r>
          </w:p>
        </w:tc>
        <w:tc>
          <w:tcPr>
            <w:tcW w:w="1835" w:type="dxa"/>
            <w:vAlign w:val="center"/>
          </w:tcPr>
          <w:p w14:paraId="420534F7" w14:textId="77777777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5CCDCEE8" w14:textId="5FC1A1DE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OK </w:t>
            </w:r>
            <w:r w:rsidR="001271AB">
              <w:t>0</w:t>
            </w:r>
          </w:p>
        </w:tc>
      </w:tr>
      <w:tr w:rsidR="008341C9" w14:paraId="517358B2" w14:textId="77777777" w:rsidTr="00DD7A6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E2DF30C" w14:textId="77777777" w:rsidR="008341C9" w:rsidRDefault="008341C9" w:rsidP="00DD7A6E">
            <w:pPr>
              <w:jc w:val="center"/>
            </w:pPr>
            <w:r>
              <w:t>2</w:t>
            </w:r>
          </w:p>
        </w:tc>
        <w:tc>
          <w:tcPr>
            <w:tcW w:w="2996" w:type="dxa"/>
            <w:vAlign w:val="center"/>
          </w:tcPr>
          <w:p w14:paraId="13D1D78C" w14:textId="30D0D891" w:rsidR="008341C9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Attendre 15 secondes et vérifier la position du robot</w:t>
            </w:r>
          </w:p>
        </w:tc>
        <w:tc>
          <w:tcPr>
            <w:tcW w:w="1838" w:type="dxa"/>
            <w:vAlign w:val="center"/>
          </w:tcPr>
          <w:p w14:paraId="7446D492" w14:textId="0278B79F" w:rsidR="008341C9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5C55E684" w14:textId="77777777" w:rsidR="008341C9" w:rsidRDefault="008341C9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6792AFF" w14:textId="5710FF54" w:rsidR="008341C9" w:rsidRDefault="008341C9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5F2DCF">
              <w:t>15</w:t>
            </w:r>
          </w:p>
        </w:tc>
      </w:tr>
      <w:tr w:rsidR="008341C9" w14:paraId="4C3582FB" w14:textId="77777777" w:rsidTr="00DD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511E7942" w14:textId="77777777" w:rsidR="008341C9" w:rsidRDefault="008341C9" w:rsidP="00DD7A6E">
            <w:pPr>
              <w:jc w:val="center"/>
            </w:pPr>
            <w:r>
              <w:t>3</w:t>
            </w:r>
          </w:p>
        </w:tc>
        <w:tc>
          <w:tcPr>
            <w:tcW w:w="2996" w:type="dxa"/>
            <w:vAlign w:val="center"/>
          </w:tcPr>
          <w:p w14:paraId="191EB597" w14:textId="4898EA6E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Attendre 3</w:t>
            </w:r>
            <w:r w:rsidR="008C1A82">
              <w:t>5</w:t>
            </w:r>
            <w:r>
              <w:t xml:space="preserve"> secondes et vérifier la position du robot</w:t>
            </w:r>
          </w:p>
        </w:tc>
        <w:tc>
          <w:tcPr>
            <w:tcW w:w="1838" w:type="dxa"/>
            <w:vAlign w:val="center"/>
          </w:tcPr>
          <w:p w14:paraId="4A2928D0" w14:textId="154AC5D6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280F8DEE" w14:textId="77777777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7C4992E" w14:textId="16B5845E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8C1A82">
              <w:t>50</w:t>
            </w:r>
          </w:p>
        </w:tc>
      </w:tr>
      <w:tr w:rsidR="008341C9" w14:paraId="0B7AE2CA" w14:textId="77777777" w:rsidTr="00DD7A6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BEEA808" w14:textId="77777777" w:rsidR="008341C9" w:rsidRDefault="008341C9" w:rsidP="00DD7A6E">
            <w:pPr>
              <w:jc w:val="center"/>
            </w:pPr>
            <w:r>
              <w:t>4</w:t>
            </w:r>
          </w:p>
        </w:tc>
        <w:tc>
          <w:tcPr>
            <w:tcW w:w="2996" w:type="dxa"/>
            <w:vAlign w:val="center"/>
          </w:tcPr>
          <w:p w14:paraId="4DB1145F" w14:textId="0B89D3D1" w:rsidR="008341C9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Définir la vitesse du robot à 5</w:t>
            </w:r>
          </w:p>
        </w:tc>
        <w:tc>
          <w:tcPr>
            <w:tcW w:w="1838" w:type="dxa"/>
            <w:vAlign w:val="center"/>
          </w:tcPr>
          <w:p w14:paraId="1D6755B5" w14:textId="430BD81A" w:rsidR="008341C9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/01 set speed 5</w:t>
            </w:r>
          </w:p>
        </w:tc>
        <w:tc>
          <w:tcPr>
            <w:tcW w:w="1835" w:type="dxa"/>
            <w:vAlign w:val="center"/>
          </w:tcPr>
          <w:p w14:paraId="204FC863" w14:textId="77777777" w:rsidR="008341C9" w:rsidRDefault="008341C9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2FC74A51" w14:textId="19A84900" w:rsidR="008341C9" w:rsidRDefault="008341C9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>OK</w:t>
            </w:r>
            <w:r w:rsidR="001271AB">
              <w:t>0</w:t>
            </w:r>
          </w:p>
        </w:tc>
      </w:tr>
      <w:tr w:rsidR="008341C9" w14:paraId="675D5D25" w14:textId="77777777" w:rsidTr="00DD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45B1F4D" w14:textId="77777777" w:rsidR="008341C9" w:rsidRDefault="008341C9" w:rsidP="00DD7A6E">
            <w:pPr>
              <w:jc w:val="center"/>
            </w:pPr>
            <w:r>
              <w:t>5</w:t>
            </w:r>
          </w:p>
        </w:tc>
        <w:tc>
          <w:tcPr>
            <w:tcW w:w="2996" w:type="dxa"/>
            <w:vAlign w:val="center"/>
          </w:tcPr>
          <w:p w14:paraId="36CC7E20" w14:textId="493AF3AD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Déplacer le robot de 500 unités vers l’avant</w:t>
            </w:r>
          </w:p>
        </w:tc>
        <w:tc>
          <w:tcPr>
            <w:tcW w:w="1838" w:type="dxa"/>
            <w:vAlign w:val="center"/>
          </w:tcPr>
          <w:p w14:paraId="5E0F7175" w14:textId="45B6B2FD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move </w:t>
            </w:r>
            <w:r w:rsidR="008C1A82">
              <w:t>500</w:t>
            </w:r>
          </w:p>
        </w:tc>
        <w:tc>
          <w:tcPr>
            <w:tcW w:w="1835" w:type="dxa"/>
            <w:vAlign w:val="center"/>
          </w:tcPr>
          <w:p w14:paraId="11807B8F" w14:textId="77777777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0910DF90" w14:textId="2E87AD23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 w:rsidR="001271AB">
              <w:t>0</w:t>
            </w:r>
          </w:p>
        </w:tc>
      </w:tr>
      <w:tr w:rsidR="008341C9" w14:paraId="2E8172D2" w14:textId="77777777" w:rsidTr="00DD7A6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3CB3960" w14:textId="77777777" w:rsidR="008341C9" w:rsidRDefault="008341C9" w:rsidP="00DD7A6E">
            <w:pPr>
              <w:jc w:val="center"/>
            </w:pPr>
            <w:r>
              <w:t>6</w:t>
            </w:r>
          </w:p>
        </w:tc>
        <w:tc>
          <w:tcPr>
            <w:tcW w:w="2996" w:type="dxa"/>
            <w:vAlign w:val="center"/>
          </w:tcPr>
          <w:p w14:paraId="2664BEB1" w14:textId="1F5EE567" w:rsidR="008341C9" w:rsidRPr="00A44539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Attendre 10 secondes et vérifier la position du robot</w:t>
            </w:r>
          </w:p>
        </w:tc>
        <w:tc>
          <w:tcPr>
            <w:tcW w:w="1838" w:type="dxa"/>
            <w:vAlign w:val="center"/>
          </w:tcPr>
          <w:p w14:paraId="01F4433A" w14:textId="588624E8" w:rsidR="008341C9" w:rsidRPr="00A44539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12C3C105" w14:textId="77777777" w:rsidR="008341C9" w:rsidRDefault="008341C9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7AD09217" w14:textId="5F878CE8" w:rsidR="008341C9" w:rsidRPr="00A44539" w:rsidRDefault="008341C9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@01 </w:t>
            </w:r>
            <w:r w:rsidR="005F2DCF">
              <w:t xml:space="preserve">OK </w:t>
            </w:r>
            <w:r w:rsidR="008C1A82">
              <w:t>100</w:t>
            </w:r>
          </w:p>
        </w:tc>
      </w:tr>
      <w:tr w:rsidR="008341C9" w14:paraId="5DD41109" w14:textId="77777777" w:rsidTr="00DD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71E9C82" w14:textId="77777777" w:rsidR="008341C9" w:rsidRDefault="008341C9" w:rsidP="00DD7A6E">
            <w:pPr>
              <w:jc w:val="center"/>
            </w:pPr>
            <w:r>
              <w:t>7</w:t>
            </w:r>
          </w:p>
        </w:tc>
        <w:tc>
          <w:tcPr>
            <w:tcW w:w="2996" w:type="dxa"/>
            <w:vAlign w:val="center"/>
          </w:tcPr>
          <w:p w14:paraId="2C67063D" w14:textId="6BB73964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Attendre 1min30 et vérifier la position du robot</w:t>
            </w:r>
          </w:p>
        </w:tc>
        <w:tc>
          <w:tcPr>
            <w:tcW w:w="1838" w:type="dxa"/>
            <w:vAlign w:val="center"/>
          </w:tcPr>
          <w:p w14:paraId="076711EE" w14:textId="1697CDFF" w:rsidR="008341C9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18277AAE" w14:textId="77777777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3D9A26EC" w14:textId="4A2FBBCF" w:rsidR="008341C9" w:rsidRDefault="008341C9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@01 </w:t>
            </w:r>
            <w:r w:rsidR="005F2DCF">
              <w:t xml:space="preserve">OK </w:t>
            </w:r>
            <w:r w:rsidR="008C1A82">
              <w:t>550</w:t>
            </w:r>
          </w:p>
        </w:tc>
      </w:tr>
      <w:tr w:rsidR="005F2DCF" w14:paraId="5DB2E07D" w14:textId="77777777" w:rsidTr="00DD7A6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3531805E" w14:textId="6C0608C4" w:rsidR="005F2DCF" w:rsidRDefault="005F2DCF" w:rsidP="00DD7A6E">
            <w:pPr>
              <w:jc w:val="center"/>
            </w:pPr>
            <w:r>
              <w:t>8</w:t>
            </w:r>
          </w:p>
        </w:tc>
        <w:tc>
          <w:tcPr>
            <w:tcW w:w="2996" w:type="dxa"/>
            <w:vAlign w:val="center"/>
          </w:tcPr>
          <w:p w14:paraId="47166CFD" w14:textId="686FB0CA" w:rsidR="005F2DCF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Définir la vitesse du robot à </w:t>
            </w:r>
            <w:r w:rsidR="008C1A82">
              <w:t>2</w:t>
            </w:r>
          </w:p>
        </w:tc>
        <w:tc>
          <w:tcPr>
            <w:tcW w:w="1838" w:type="dxa"/>
            <w:vAlign w:val="center"/>
          </w:tcPr>
          <w:p w14:paraId="426013C1" w14:textId="6E2491C4" w:rsidR="005F2DCF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/01 set speed </w:t>
            </w:r>
            <w:r w:rsidR="008C1A82">
              <w:t>2</w:t>
            </w:r>
          </w:p>
        </w:tc>
        <w:tc>
          <w:tcPr>
            <w:tcW w:w="1835" w:type="dxa"/>
            <w:vAlign w:val="center"/>
          </w:tcPr>
          <w:p w14:paraId="7AE2B7E3" w14:textId="77777777" w:rsidR="005F2DCF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6B58B6E" w14:textId="62E9EFC5" w:rsidR="005F2DCF" w:rsidRDefault="005F2DCF" w:rsidP="00DD7A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@01 OK </w:t>
            </w:r>
            <w:r w:rsidR="001271AB">
              <w:t>0</w:t>
            </w:r>
          </w:p>
        </w:tc>
      </w:tr>
      <w:tr w:rsidR="005F2DCF" w14:paraId="5E608979" w14:textId="77777777" w:rsidTr="00DD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0A56785D" w14:textId="3E8B4010" w:rsidR="005F2DCF" w:rsidRDefault="005F2DCF" w:rsidP="00DD7A6E">
            <w:pPr>
              <w:jc w:val="center"/>
            </w:pPr>
            <w:r>
              <w:t>9</w:t>
            </w:r>
          </w:p>
        </w:tc>
        <w:tc>
          <w:tcPr>
            <w:tcW w:w="2996" w:type="dxa"/>
            <w:vAlign w:val="center"/>
          </w:tcPr>
          <w:p w14:paraId="3254453A" w14:textId="6723068D" w:rsidR="005F2DCF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Déplacer le robot de </w:t>
            </w:r>
            <w:r w:rsidR="008C1A82">
              <w:t>550</w:t>
            </w:r>
            <w:r>
              <w:t xml:space="preserve"> unités vers </w:t>
            </w:r>
            <w:r>
              <w:t>l’arrière</w:t>
            </w:r>
          </w:p>
        </w:tc>
        <w:tc>
          <w:tcPr>
            <w:tcW w:w="1838" w:type="dxa"/>
            <w:vAlign w:val="center"/>
          </w:tcPr>
          <w:p w14:paraId="65F099CF" w14:textId="205637F5" w:rsidR="005F2DCF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/01 move -</w:t>
            </w:r>
            <w:r w:rsidR="008C1A82">
              <w:t>550</w:t>
            </w:r>
          </w:p>
        </w:tc>
        <w:tc>
          <w:tcPr>
            <w:tcW w:w="1835" w:type="dxa"/>
            <w:vAlign w:val="center"/>
          </w:tcPr>
          <w:p w14:paraId="5A498EF0" w14:textId="77777777" w:rsidR="005F2DCF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52FD66E0" w14:textId="766F5248" w:rsidR="005F2DCF" w:rsidRDefault="005F2DCF" w:rsidP="00DD7A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@01 OK </w:t>
            </w:r>
            <w:r w:rsidR="001271AB">
              <w:t>0</w:t>
            </w:r>
          </w:p>
        </w:tc>
      </w:tr>
      <w:tr w:rsidR="008C1A82" w14:paraId="2EE62B26" w14:textId="77777777" w:rsidTr="00DD7A6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67E57022" w14:textId="5C8DBC1D" w:rsidR="008C1A82" w:rsidRDefault="008C1A82" w:rsidP="008C1A82">
            <w:pPr>
              <w:jc w:val="center"/>
            </w:pPr>
            <w:r>
              <w:t>10</w:t>
            </w:r>
          </w:p>
        </w:tc>
        <w:tc>
          <w:tcPr>
            <w:tcW w:w="2996" w:type="dxa"/>
            <w:vAlign w:val="center"/>
          </w:tcPr>
          <w:p w14:paraId="680BAC3B" w14:textId="5BB82FC8" w:rsidR="008C1A82" w:rsidRDefault="008C1A82" w:rsidP="008C1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Attendre </w:t>
            </w:r>
            <w:r>
              <w:t>60 secondes</w:t>
            </w:r>
            <w:r>
              <w:t xml:space="preserve"> et vérifier la position du robot</w:t>
            </w:r>
          </w:p>
        </w:tc>
        <w:tc>
          <w:tcPr>
            <w:tcW w:w="1838" w:type="dxa"/>
            <w:vAlign w:val="center"/>
          </w:tcPr>
          <w:p w14:paraId="22DB3225" w14:textId="2DB8B486" w:rsidR="008C1A82" w:rsidRDefault="008C1A82" w:rsidP="008C1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4E1F7FB2" w14:textId="77777777" w:rsidR="008C1A82" w:rsidRDefault="008C1A82" w:rsidP="008C1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2972A9BB" w14:textId="19E4C402" w:rsidR="008C1A82" w:rsidRDefault="008C1A82" w:rsidP="008C1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>
              <w:t>430</w:t>
            </w:r>
          </w:p>
        </w:tc>
      </w:tr>
      <w:tr w:rsidR="008C1A82" w14:paraId="312EE634" w14:textId="77777777" w:rsidTr="00DD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dxa"/>
            <w:vAlign w:val="center"/>
          </w:tcPr>
          <w:p w14:paraId="2A8A2191" w14:textId="5722DE51" w:rsidR="008C1A82" w:rsidRDefault="008C1A82" w:rsidP="008C1A82">
            <w:pPr>
              <w:jc w:val="center"/>
            </w:pPr>
            <w:r>
              <w:lastRenderedPageBreak/>
              <w:t>11</w:t>
            </w:r>
          </w:p>
        </w:tc>
        <w:tc>
          <w:tcPr>
            <w:tcW w:w="2996" w:type="dxa"/>
            <w:vAlign w:val="center"/>
          </w:tcPr>
          <w:p w14:paraId="103691AB" w14:textId="305CA8BB" w:rsidR="008C1A82" w:rsidRDefault="008C1A82" w:rsidP="008C1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Attendre </w:t>
            </w:r>
            <w:r>
              <w:t>3min35</w:t>
            </w:r>
            <w:r>
              <w:t xml:space="preserve"> secondes et vérifier la position du robot</w:t>
            </w:r>
          </w:p>
        </w:tc>
        <w:tc>
          <w:tcPr>
            <w:tcW w:w="1838" w:type="dxa"/>
            <w:vAlign w:val="center"/>
          </w:tcPr>
          <w:p w14:paraId="187F065E" w14:textId="6903951F" w:rsidR="008C1A82" w:rsidRDefault="008C1A82" w:rsidP="008C1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/01 </w:t>
            </w:r>
            <w:proofErr w:type="spellStart"/>
            <w:r>
              <w:t>get</w:t>
            </w:r>
            <w:proofErr w:type="spellEnd"/>
            <w:r>
              <w:t xml:space="preserve"> pos</w:t>
            </w:r>
          </w:p>
        </w:tc>
        <w:tc>
          <w:tcPr>
            <w:tcW w:w="1835" w:type="dxa"/>
            <w:vAlign w:val="center"/>
          </w:tcPr>
          <w:p w14:paraId="5C24154B" w14:textId="77777777" w:rsidR="008C1A82" w:rsidRDefault="008C1A82" w:rsidP="008C1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vAlign w:val="center"/>
          </w:tcPr>
          <w:p w14:paraId="6F51D395" w14:textId="407E4447" w:rsidR="008C1A82" w:rsidRDefault="008C1A82" w:rsidP="008C1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39">
              <w:t xml:space="preserve">@01 </w:t>
            </w:r>
            <w:r>
              <w:t xml:space="preserve">OK </w:t>
            </w:r>
            <w:r>
              <w:t>0</w:t>
            </w:r>
          </w:p>
        </w:tc>
      </w:tr>
    </w:tbl>
    <w:p w14:paraId="66E70C1A" w14:textId="77777777" w:rsidR="00A44539" w:rsidRPr="00A44539" w:rsidRDefault="00A44539" w:rsidP="00E85D84">
      <w:pPr>
        <w:spacing w:after="200"/>
      </w:pPr>
    </w:p>
    <w:sectPr w:rsidR="00A44539" w:rsidRPr="00A44539">
      <w:footerReference w:type="even" r:id="rId13"/>
      <w:footerReference w:type="default" r:id="rId14"/>
      <w:pgSz w:w="11907" w:h="16839" w:code="1"/>
      <w:pgMar w:top="1440" w:right="1418" w:bottom="1440" w:left="1418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FE63F" w14:textId="77777777" w:rsidR="00D43825" w:rsidRDefault="00D43825">
      <w:pPr>
        <w:spacing w:after="0" w:line="240" w:lineRule="auto"/>
      </w:pPr>
      <w:r>
        <w:separator/>
      </w:r>
    </w:p>
  </w:endnote>
  <w:endnote w:type="continuationSeparator" w:id="0">
    <w:p w14:paraId="10681BDA" w14:textId="77777777" w:rsidR="00D43825" w:rsidRDefault="00D43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0B44" w14:textId="77777777" w:rsidR="00D45696" w:rsidRDefault="00BF00E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1401CFD7" wp14:editId="248F28C6">
              <wp:simplePos x="0" y="0"/>
              <wp:positionH relativeFrom="rightMargin">
                <wp:align>left</wp:align>
              </wp:positionH>
              <wp:positionV relativeFrom="margin">
                <wp:align>bottom</wp:align>
              </wp:positionV>
              <wp:extent cx="531495" cy="8229600"/>
              <wp:effectExtent l="0" t="0" r="1905" b="0"/>
              <wp:wrapNone/>
              <wp:docPr id="3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1D571FC4" w14:textId="6B548609" w:rsidR="00D45696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Titre"/>
                              <w:id w:val="20196535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A44539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Tests unitaires</w:t>
                              </w:r>
                            </w:sdtContent>
                          </w:sdt>
                          <w:r w:rsidR="00BF00E0"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  <w:t xml:space="preserve"> | 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Date"/>
                              <w:id w:val="201965362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1-0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A44539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05/11/2025</w:t>
                              </w:r>
                            </w:sdtContent>
                          </w:sdt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1401CFD7" id="Rectangle 22" o:spid="_x0000_s1028" style="position:absolute;margin-left:0;margin-top:0;width:41.85pt;height:9in;z-index:251664384;visibility:visible;mso-wrap-style:square;mso-width-percent:500;mso-height-percent:1000;mso-wrap-distance-left:9pt;mso-wrap-distance-top:0;mso-wrap-distance-right:9pt;mso-wrap-distance-bottom:0;mso-position-horizontal:left;mso-position-horizontal-relative:righ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" o:allowincell="f" filled="f" stroked="f">
              <v:textbox style="layout-flow:vertical;mso-layout-flow-alt:bottom-to-top" inset=",,8.64pt,10.8pt">
                <w:txbxContent>
                  <w:p w14:paraId="1D571FC4" w14:textId="6B548609" w:rsidR="00D45696" w:rsidRDefault="00000000">
                    <w:pPr>
                      <w:pStyle w:val="Sansinterligne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Titre"/>
                        <w:id w:val="201965352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A44539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Tests unitaires</w:t>
                        </w:r>
                      </w:sdtContent>
                    </w:sdt>
                    <w:r w:rsidR="00BF00E0">
                      <w:rPr>
                        <w:rFonts w:asciiTheme="majorHAnsi" w:eastAsiaTheme="majorEastAsia" w:hAnsiTheme="majorHAnsi" w:cstheme="majorBidi"/>
                        <w:sz w:val="20"/>
                      </w:rPr>
                      <w:t xml:space="preserve"> |  </w:t>
                    </w: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Date"/>
                        <w:id w:val="201965362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5-11-05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r w:rsidR="00A44539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05/11/2025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231BFA37" wp14:editId="035AD1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33" name="Forme automatiqu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68ACADFF" id="Forme automatique 24" o:spid="_x0000_s1026" style="position:absolute;margin-left:0;margin-top:0;width:561.15pt;height:742.85pt;z-index:25166540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E36D816" wp14:editId="290CA387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0" r="3175" b="3175"/>
              <wp:wrapNone/>
              <wp:docPr id="34" name="Ellips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3922CF4F" w14:textId="77777777" w:rsidR="00D45696" w:rsidRDefault="00BF00E0">
                          <w:pPr>
                            <w:pStyle w:val="Sansinterligne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E36D816" id="Ellipse 21" o:spid="_x0000_s1029" style="position:absolute;margin-left:0;margin-top:0;width:41pt;height:41pt;z-index:2516633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" o:allowincell="f" fillcolor="#d34817 [3204]" stroked="f">
              <v:textbox inset="0,0,0,0">
                <w:txbxContent>
                  <w:p w14:paraId="3922CF4F" w14:textId="77777777" w:rsidR="00D45696" w:rsidRDefault="00BF00E0">
                    <w:pPr>
                      <w:pStyle w:val="Sansinterligne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t>2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5F1A" w14:textId="77777777" w:rsidR="00D45696" w:rsidRDefault="00BF00E0">
    <w:pPr>
      <w:rPr>
        <w:sz w:val="20"/>
      </w:rPr>
    </w:pPr>
    <w:r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4EA3C38" wp14:editId="091529CE">
              <wp:simplePos x="0" y="0"/>
              <wp:positionH relativeFrom="leftMargin">
                <wp:align>right</wp:align>
              </wp:positionH>
              <wp:positionV relativeFrom="margin">
                <wp:align>bottom</wp:align>
              </wp:positionV>
              <wp:extent cx="594995" cy="8229600"/>
              <wp:effectExtent l="0" t="0" r="0" b="0"/>
              <wp:wrapNone/>
              <wp:docPr id="35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1B670D92" w14:textId="36A2C108" w:rsidR="00D45696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Titre"/>
                              <w:id w:val="6238437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A44539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Tests unitaires</w:t>
                              </w:r>
                            </w:sdtContent>
                          </w:sdt>
                          <w:r w:rsidR="00BF00E0"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  <w:t xml:space="preserve"> | 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Date"/>
                              <w:id w:val="6238437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1-0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A44539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05/11/2025</w:t>
                              </w:r>
                            </w:sdtContent>
                          </w:sdt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64EA3C38" id="Rectangle 24" o:spid="_x0000_s1030" style="position:absolute;margin-left:-4.35pt;margin-top:0;width:46.85pt;height:9in;z-index:251661312;visibility:visible;mso-wrap-style:square;mso-width-percent:500;mso-height-percent:1000;mso-wrap-distance-left:9pt;mso-wrap-distance-top:0;mso-wrap-distance-right:9pt;mso-wrap-distance-bottom:0;mso-position-horizontal:right;mso-position-horizontal-relative:lef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" o:allowincell="f" filled="f" stroked="f">
              <v:textbox style="layout-flow:vertical;mso-layout-flow-alt:bottom-to-top" inset=",,8.64pt,10.8pt">
                <w:txbxContent>
                  <w:p w14:paraId="1B670D92" w14:textId="36A2C108" w:rsidR="00D45696" w:rsidRDefault="00000000">
                    <w:pPr>
                      <w:pStyle w:val="Sansinterligne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Titre"/>
                        <w:id w:val="62384370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A44539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Tests unitaires</w:t>
                        </w:r>
                      </w:sdtContent>
                    </w:sdt>
                    <w:r w:rsidR="00BF00E0">
                      <w:rPr>
                        <w:rFonts w:asciiTheme="majorHAnsi" w:eastAsiaTheme="majorEastAsia" w:hAnsiTheme="majorHAnsi" w:cstheme="majorBidi"/>
                        <w:sz w:val="20"/>
                      </w:rPr>
                      <w:t xml:space="preserve"> |  </w:t>
                    </w: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Date"/>
                        <w:id w:val="62384371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5-11-05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r w:rsidR="00A44539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05/11/2025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BF1882D" wp14:editId="4C01CCA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36" name="Forme automatiqu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01DE6AD7" id="Forme automatique 21" o:spid="_x0000_s1026" style="position:absolute;margin-left:0;margin-top:0;width:561.15pt;height:742.85pt;z-index:25166028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145C15" wp14:editId="341D8DC9">
              <wp:simplePos x="0" y="0"/>
              <wp:positionH relativeFrom="leftMargin">
                <wp:align>right</wp:align>
              </wp:positionH>
              <wp:positionV relativeFrom="bottomMargin">
                <wp:align>top</wp:align>
              </wp:positionV>
              <wp:extent cx="520700" cy="520700"/>
              <wp:effectExtent l="8890" t="0" r="3810" b="3175"/>
              <wp:wrapNone/>
              <wp:docPr id="37" name="Ellips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638F599B" w14:textId="77777777" w:rsidR="00D45696" w:rsidRDefault="00BF00E0">
                          <w:pPr>
                            <w:pStyle w:val="Sansinterligne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C145C15" id="Ellipse 18" o:spid="_x0000_s1031" style="position:absolute;margin-left:-10.2pt;margin-top:0;width:41pt;height:41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" o:allowincell="f" fillcolor="#d34817 [3204]" stroked="f">
              <v:textbox inset="0,0,0,0">
                <w:txbxContent>
                  <w:p w14:paraId="638F599B" w14:textId="77777777" w:rsidR="00D45696" w:rsidRDefault="00BF00E0">
                    <w:pPr>
                      <w:pStyle w:val="Sansinterligne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t>1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  <w:p w14:paraId="59564295" w14:textId="77777777" w:rsidR="00D45696" w:rsidRDefault="00D45696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EC6CC" w14:textId="77777777" w:rsidR="00D43825" w:rsidRDefault="00D43825">
      <w:pPr>
        <w:spacing w:after="0" w:line="240" w:lineRule="auto"/>
      </w:pPr>
      <w:r>
        <w:separator/>
      </w:r>
    </w:p>
  </w:footnote>
  <w:footnote w:type="continuationSeparator" w:id="0">
    <w:p w14:paraId="22CC6D9B" w14:textId="77777777" w:rsidR="00D43825" w:rsidRDefault="00D43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9B6F702"/>
    <w:lvl w:ilvl="0">
      <w:start w:val="1"/>
      <w:numFmt w:val="bullet"/>
      <w:pStyle w:val="Listepuces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Listepuces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 w15:restartNumberingAfterBreak="0">
    <w:nsid w:val="FFFFFF82"/>
    <w:multiLevelType w:val="singleLevel"/>
    <w:tmpl w:val="AC6E7B80"/>
    <w:lvl w:ilvl="0">
      <w:start w:val="1"/>
      <w:numFmt w:val="bullet"/>
      <w:pStyle w:val="Listepuces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 w15:restartNumberingAfterBreak="0">
    <w:nsid w:val="FFFFFF83"/>
    <w:multiLevelType w:val="singleLevel"/>
    <w:tmpl w:val="3EFA84BC"/>
    <w:lvl w:ilvl="0">
      <w:start w:val="1"/>
      <w:numFmt w:val="bullet"/>
      <w:pStyle w:val="Listepuces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 w15:restartNumberingAfterBreak="0">
    <w:nsid w:val="FFFFFF89"/>
    <w:multiLevelType w:val="singleLevel"/>
    <w:tmpl w:val="7E249CE2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abstractNum w:abstractNumId="5" w15:restartNumberingAfterBreak="0">
    <w:nsid w:val="62BD386C"/>
    <w:multiLevelType w:val="hybridMultilevel"/>
    <w:tmpl w:val="28780138"/>
    <w:lvl w:ilvl="0" w:tplc="A9942B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1370">
    <w:abstractNumId w:val="4"/>
  </w:num>
  <w:num w:numId="2" w16cid:durableId="810100269">
    <w:abstractNumId w:val="4"/>
  </w:num>
  <w:num w:numId="3" w16cid:durableId="1586303468">
    <w:abstractNumId w:val="3"/>
  </w:num>
  <w:num w:numId="4" w16cid:durableId="1376540697">
    <w:abstractNumId w:val="3"/>
  </w:num>
  <w:num w:numId="5" w16cid:durableId="869686669">
    <w:abstractNumId w:val="2"/>
  </w:num>
  <w:num w:numId="6" w16cid:durableId="2141923139">
    <w:abstractNumId w:val="2"/>
  </w:num>
  <w:num w:numId="7" w16cid:durableId="2059471609">
    <w:abstractNumId w:val="1"/>
  </w:num>
  <w:num w:numId="8" w16cid:durableId="85079417">
    <w:abstractNumId w:val="1"/>
  </w:num>
  <w:num w:numId="9" w16cid:durableId="909997204">
    <w:abstractNumId w:val="0"/>
  </w:num>
  <w:num w:numId="10" w16cid:durableId="2004889527">
    <w:abstractNumId w:val="0"/>
  </w:num>
  <w:num w:numId="11" w16cid:durableId="681203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39"/>
    <w:rsid w:val="000308C1"/>
    <w:rsid w:val="0006220A"/>
    <w:rsid w:val="000A061E"/>
    <w:rsid w:val="000F5962"/>
    <w:rsid w:val="0011503B"/>
    <w:rsid w:val="001271AB"/>
    <w:rsid w:val="0014693D"/>
    <w:rsid w:val="00181BEC"/>
    <w:rsid w:val="00182259"/>
    <w:rsid w:val="001D1FC2"/>
    <w:rsid w:val="002B5646"/>
    <w:rsid w:val="002C51A6"/>
    <w:rsid w:val="00336CDE"/>
    <w:rsid w:val="00355BB2"/>
    <w:rsid w:val="00387BA8"/>
    <w:rsid w:val="00476648"/>
    <w:rsid w:val="005C04DD"/>
    <w:rsid w:val="005D338A"/>
    <w:rsid w:val="005F2DCF"/>
    <w:rsid w:val="005F7E25"/>
    <w:rsid w:val="006325F7"/>
    <w:rsid w:val="00634E28"/>
    <w:rsid w:val="008341C9"/>
    <w:rsid w:val="00873739"/>
    <w:rsid w:val="008C1A82"/>
    <w:rsid w:val="00910A72"/>
    <w:rsid w:val="00A01C65"/>
    <w:rsid w:val="00A14125"/>
    <w:rsid w:val="00A27E81"/>
    <w:rsid w:val="00A44539"/>
    <w:rsid w:val="00BC0CEB"/>
    <w:rsid w:val="00BF00E0"/>
    <w:rsid w:val="00C14050"/>
    <w:rsid w:val="00C43FBE"/>
    <w:rsid w:val="00CE26BB"/>
    <w:rsid w:val="00D008C9"/>
    <w:rsid w:val="00D43825"/>
    <w:rsid w:val="00D45696"/>
    <w:rsid w:val="00E262C6"/>
    <w:rsid w:val="00E64E24"/>
    <w:rsid w:val="00E738D8"/>
    <w:rsid w:val="00E85D84"/>
    <w:rsid w:val="00EF5459"/>
    <w:rsid w:val="00F04FE6"/>
    <w:rsid w:val="00FA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CB64"/>
  <w15:docId w15:val="{A44C92BC-E2F3-464D-AE2D-EEDBAB4B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1C9"/>
    <w:pPr>
      <w:spacing w:after="160"/>
    </w:pPr>
    <w:rPr>
      <w:rFonts w:ascii="Times New Roman" w:hAnsi="Times New Roman" w:cs="Times New Roman"/>
      <w:color w:val="000000" w:themeColor="text1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C0CEB"/>
    <w:pPr>
      <w:spacing w:before="300" w:after="40" w:line="240" w:lineRule="auto"/>
      <w:outlineLvl w:val="0"/>
    </w:pPr>
    <w:rPr>
      <w:rFonts w:ascii="Arial Black" w:hAnsi="Arial Black"/>
      <w:b/>
      <w:color w:val="9D3511" w:themeColor="accent1" w:themeShade="BF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qFormat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spacing w:before="200" w:after="0"/>
      <w:outlineLvl w:val="5"/>
    </w:pPr>
    <w:rPr>
      <w:rFonts w:asciiTheme="majorHAnsi" w:hAnsiTheme="majorHAnsi"/>
      <w:color w:val="524733" w:themeColor="accent3" w:themeShade="80"/>
      <w:spacing w:val="10"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spacing w:before="200" w:after="0"/>
      <w:outlineLvl w:val="6"/>
    </w:pPr>
    <w:rPr>
      <w:rFonts w:asciiTheme="majorHAnsi" w:hAnsiTheme="majorHAnsi"/>
      <w:i/>
      <w:color w:val="524733" w:themeColor="accent3" w:themeShade="80"/>
      <w:spacing w:val="10"/>
      <w:sz w:val="24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0CEB"/>
    <w:rPr>
      <w:rFonts w:ascii="Arial Black" w:hAnsi="Arial Black" w:cs="Times New Roman"/>
      <w:b/>
      <w:color w:val="9D3511" w:themeColor="accent1" w:themeShade="BF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hAnsiTheme="majorHAnsi" w:cs="Times New Roman"/>
      <w:b/>
      <w:color w:val="9D3511" w:themeColor="accent1" w:themeShade="BF"/>
      <w:spacing w:val="20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hAnsiTheme="majorHAnsi" w:cs="Times New Roman"/>
      <w:b/>
      <w:color w:val="D34817" w:themeColor="accent1"/>
      <w:spacing w:val="20"/>
      <w:sz w:val="24"/>
      <w:szCs w:val="24"/>
    </w:rPr>
  </w:style>
  <w:style w:type="paragraph" w:styleId="Titre">
    <w:name w:val="Title"/>
    <w:basedOn w:val="Normal"/>
    <w:link w:val="TitreCar"/>
    <w:uiPriority w:val="10"/>
    <w:qFormat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hAnsiTheme="majorHAnsi" w:cs="Times New Roman"/>
      <w:b/>
      <w:smallCaps/>
      <w:color w:val="D34817" w:themeColor="accent1"/>
      <w:sz w:val="48"/>
      <w:szCs w:val="48"/>
    </w:rPr>
  </w:style>
  <w:style w:type="paragraph" w:styleId="Sous-titre">
    <w:name w:val="Subtitle"/>
    <w:basedOn w:val="Normal"/>
    <w:link w:val="Sous-titreCar"/>
    <w:uiPriority w:val="11"/>
    <w:qFormat/>
    <w:pPr>
      <w:spacing w:after="480" w:line="240" w:lineRule="auto"/>
      <w:jc w:val="center"/>
    </w:pPr>
    <w:rPr>
      <w:rFonts w:asciiTheme="majorHAnsi" w:hAnsiTheme="majorHAnsi" w:cstheme="minorBidi"/>
      <w:color w:val="00000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hAnsiTheme="majorHAnsi" w:cstheme="minorBidi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cs="Times New Roman"/>
      <w:color w:val="000000" w:themeColor="text1"/>
      <w:szCs w:val="20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Normalcentr">
    <w:name w:val="Block Text"/>
    <w:aliases w:val="Quote"/>
    <w:uiPriority w:val="40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808080" w:themeColor="background1" w:themeShade="80"/>
      <w:sz w:val="28"/>
      <w:szCs w:val="28"/>
    </w:rPr>
  </w:style>
  <w:style w:type="character" w:styleId="Titredulivre">
    <w:name w:val="Book Title"/>
    <w:basedOn w:val="Policepardfaut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Accentuation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cs="Times New Roman"/>
      <w:color w:val="000000" w:themeColor="text1"/>
      <w:szCs w:val="20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hAnsiTheme="majorHAnsi" w:cs="Times New Roman"/>
      <w:b/>
      <w:color w:val="7B6A4D" w:themeColor="accent3" w:themeShade="BF"/>
      <w:spacing w:val="20"/>
      <w:sz w:val="24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hAnsiTheme="majorHAnsi" w:cs="Times New Roman"/>
      <w:b/>
      <w:i/>
      <w:color w:val="7B6A4D" w:themeColor="accent3" w:themeShade="BF"/>
      <w:spacing w:val="20"/>
      <w:szCs w:val="26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hAnsiTheme="majorHAnsi" w:cs="Times New Roman"/>
      <w:color w:val="524733" w:themeColor="accent3" w:themeShade="80"/>
      <w:spacing w:val="1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hAnsiTheme="majorHAnsi" w:cs="Times New Roman"/>
      <w:i/>
      <w:color w:val="524733" w:themeColor="accent3" w:themeShade="80"/>
      <w:spacing w:val="10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hAnsiTheme="majorHAnsi" w:cs="Times New Roman"/>
      <w:color w:val="D34817" w:themeColor="accent1"/>
      <w:spacing w:val="1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hAnsiTheme="majorHAnsi" w:cs="Times New Roman"/>
      <w:i/>
      <w:color w:val="D34817" w:themeColor="accent1"/>
      <w:spacing w:val="10"/>
      <w:szCs w:val="20"/>
    </w:rPr>
  </w:style>
  <w:style w:type="character" w:styleId="Accentuationintense">
    <w:name w:val="Intense Emphasis"/>
    <w:basedOn w:val="Policepardfaut"/>
    <w:uiPriority w:val="21"/>
    <w:qFormat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paragraph" w:styleId="Citationintense">
    <w:name w:val="Intense Quote"/>
    <w:basedOn w:val="Normal"/>
    <w:qFormat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styleId="Rfrenceintense">
    <w:name w:val="Intense Reference"/>
    <w:basedOn w:val="Policepardfaut"/>
    <w:uiPriority w:val="32"/>
    <w:qFormat/>
    <w:rPr>
      <w:rFonts w:cs="Times New Roman"/>
      <w:b/>
      <w:color w:val="D34817" w:themeColor="accent1"/>
      <w:sz w:val="22"/>
      <w:szCs w:val="22"/>
      <w:u w:val="single"/>
    </w:rPr>
  </w:style>
  <w:style w:type="paragraph" w:styleId="Listepuces">
    <w:name w:val="List Bullet"/>
    <w:basedOn w:val="Normal"/>
    <w:uiPriority w:val="36"/>
    <w:unhideWhenUsed/>
    <w:qFormat/>
    <w:pPr>
      <w:numPr>
        <w:numId w:val="2"/>
      </w:numPr>
      <w:spacing w:after="0"/>
      <w:contextualSpacing/>
    </w:pPr>
  </w:style>
  <w:style w:type="paragraph" w:styleId="Listepuces2">
    <w:name w:val="List Bullet 2"/>
    <w:basedOn w:val="Normal"/>
    <w:uiPriority w:val="36"/>
    <w:unhideWhenUsed/>
    <w:qFormat/>
    <w:pPr>
      <w:numPr>
        <w:numId w:val="4"/>
      </w:numPr>
      <w:spacing w:after="0"/>
    </w:pPr>
  </w:style>
  <w:style w:type="paragraph" w:styleId="Listepuces3">
    <w:name w:val="List Bullet 3"/>
    <w:basedOn w:val="Normal"/>
    <w:uiPriority w:val="36"/>
    <w:unhideWhenUsed/>
    <w:qFormat/>
    <w:pPr>
      <w:numPr>
        <w:numId w:val="6"/>
      </w:numPr>
      <w:spacing w:after="0"/>
    </w:pPr>
  </w:style>
  <w:style w:type="paragraph" w:styleId="Listepuces4">
    <w:name w:val="List Bullet 4"/>
    <w:basedOn w:val="Normal"/>
    <w:uiPriority w:val="36"/>
    <w:unhideWhenUsed/>
    <w:qFormat/>
    <w:pPr>
      <w:numPr>
        <w:numId w:val="8"/>
      </w:numPr>
      <w:spacing w:after="0"/>
    </w:pPr>
  </w:style>
  <w:style w:type="paragraph" w:styleId="Listepuces5">
    <w:name w:val="List Bullet 5"/>
    <w:basedOn w:val="Normal"/>
    <w:uiPriority w:val="36"/>
    <w:unhideWhenUsed/>
    <w:qFormat/>
    <w:pPr>
      <w:numPr>
        <w:numId w:val="10"/>
      </w:numPr>
      <w:spacing w:after="0"/>
    </w:pPr>
  </w:style>
  <w:style w:type="paragraph" w:styleId="Sansinterligne">
    <w:name w:val="No Spacing"/>
    <w:basedOn w:val="Normal"/>
    <w:uiPriority w:val="1"/>
    <w:qFormat/>
    <w:rsid w:val="00BC0CEB"/>
    <w:pPr>
      <w:spacing w:after="0" w:line="240" w:lineRule="auto"/>
    </w:pPr>
    <w:rPr>
      <w:rFonts w:ascii="Arial Black" w:hAnsi="Arial Black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Citation">
    <w:name w:val="Quote"/>
    <w:basedOn w:val="Normal"/>
    <w:link w:val="CitationCar"/>
    <w:uiPriority w:val="29"/>
    <w:qFormat/>
    <w:rPr>
      <w:i/>
      <w:color w:val="808080" w:themeColor="background1" w:themeShade="80"/>
      <w:sz w:val="24"/>
    </w:rPr>
  </w:style>
  <w:style w:type="character" w:customStyle="1" w:styleId="CitationCar">
    <w:name w:val="Citation Car"/>
    <w:basedOn w:val="Policepardfaut"/>
    <w:link w:val="Citation"/>
    <w:uiPriority w:val="29"/>
    <w:rPr>
      <w:rFonts w:cs="Times New Roman"/>
      <w:i/>
      <w:color w:val="808080" w:themeColor="background1" w:themeShade="80"/>
      <w:sz w:val="24"/>
      <w:szCs w:val="24"/>
    </w:rPr>
  </w:style>
  <w:style w:type="character" w:styleId="lev">
    <w:name w:val="Strong"/>
    <w:uiPriority w:val="22"/>
    <w:qFormat/>
    <w:rPr>
      <w:rFonts w:asciiTheme="minorHAnsi" w:hAnsiTheme="minorHAnsi"/>
      <w:b/>
      <w:color w:val="9B2D1F" w:themeColor="accent2"/>
    </w:rPr>
  </w:style>
  <w:style w:type="character" w:styleId="Accentuationlgre">
    <w:name w:val="Subtle Emphasis"/>
    <w:basedOn w:val="Policepardfaut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2"/>
    </w:rPr>
  </w:style>
  <w:style w:type="character" w:styleId="Rfrencelgre">
    <w:name w:val="Subtle Reference"/>
    <w:basedOn w:val="Policepardfaut"/>
    <w:uiPriority w:val="31"/>
    <w:qFormat/>
    <w:rPr>
      <w:rFonts w:cs="Times New Roman"/>
      <w:color w:val="737373" w:themeColor="text1" w:themeTint="8C"/>
      <w:sz w:val="22"/>
      <w:szCs w:val="22"/>
      <w:u w:val="single"/>
    </w:rPr>
  </w:style>
  <w:style w:type="table" w:styleId="Grilledutableau">
    <w:name w:val="Table Grid"/>
    <w:basedOn w:val="Tableau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M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after="40" w:line="240" w:lineRule="auto"/>
    </w:pPr>
    <w:rPr>
      <w:smallCaps/>
      <w:color w:val="9B2D1F" w:themeColor="accent2"/>
    </w:rPr>
  </w:style>
  <w:style w:type="paragraph" w:styleId="TM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M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TM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TM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TM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TM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TM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M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44539"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spacing w:val="0"/>
      <w:sz w:val="32"/>
      <w:szCs w:val="32"/>
    </w:rPr>
  </w:style>
  <w:style w:type="table" w:styleId="TableauGrille5Fonc">
    <w:name w:val="Grid Table 5 Dark"/>
    <w:basedOn w:val="TableauNormal"/>
    <w:uiPriority w:val="50"/>
    <w:rsid w:val="00A445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A445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CDC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2D1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2D1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2D1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2D1F" w:themeFill="accent2"/>
      </w:tcPr>
    </w:tblStylePr>
    <w:tblStylePr w:type="band1Vert">
      <w:tblPr/>
      <w:tcPr>
        <w:shd w:val="clear" w:color="auto" w:fill="E99C92" w:themeFill="accent2" w:themeFillTint="66"/>
      </w:tcPr>
    </w:tblStylePr>
    <w:tblStylePr w:type="band1Horz">
      <w:tblPr/>
      <w:tcPr>
        <w:shd w:val="clear" w:color="auto" w:fill="E99C92" w:themeFill="accent2" w:themeFillTint="66"/>
      </w:tcPr>
    </w:tblStylePr>
  </w:style>
  <w:style w:type="table" w:styleId="TableauGrille6Couleur-Accentuation2">
    <w:name w:val="Grid Table 6 Colorful Accent 2"/>
    <w:basedOn w:val="TableauNormal"/>
    <w:uiPriority w:val="51"/>
    <w:rsid w:val="00A44539"/>
    <w:pPr>
      <w:spacing w:after="0" w:line="240" w:lineRule="auto"/>
    </w:pPr>
    <w:rPr>
      <w:color w:val="732117" w:themeColor="accent2" w:themeShade="BF"/>
    </w:rPr>
    <w:tblPr>
      <w:tblStyleRowBandSize w:val="1"/>
      <w:tblStyleColBandSize w:val="1"/>
      <w:tblBorders>
        <w:top w:val="single" w:sz="4" w:space="0" w:color="DE6A5C" w:themeColor="accent2" w:themeTint="99"/>
        <w:left w:val="single" w:sz="4" w:space="0" w:color="DE6A5C" w:themeColor="accent2" w:themeTint="99"/>
        <w:bottom w:val="single" w:sz="4" w:space="0" w:color="DE6A5C" w:themeColor="accent2" w:themeTint="99"/>
        <w:right w:val="single" w:sz="4" w:space="0" w:color="DE6A5C" w:themeColor="accent2" w:themeTint="99"/>
        <w:insideH w:val="single" w:sz="4" w:space="0" w:color="DE6A5C" w:themeColor="accent2" w:themeTint="99"/>
        <w:insideV w:val="single" w:sz="4" w:space="0" w:color="DE6A5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E6A5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6A5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DC8" w:themeFill="accent2" w:themeFillTint="33"/>
      </w:tcPr>
    </w:tblStylePr>
    <w:tblStylePr w:type="band1Horz">
      <w:tblPr/>
      <w:tcPr>
        <w:shd w:val="clear" w:color="auto" w:fill="F4CDC8" w:themeFill="accent2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44539"/>
    <w:rPr>
      <w:color w:val="CC9900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A44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is\AppData\Roaming\Microsoft\Templates\Rapport%20(Th&#232;me%20Capit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BD6CF766AF4F68BB9244225653AB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A67FA1-0215-4780-98F0-3722D068C837}"/>
      </w:docPartPr>
      <w:docPartBody>
        <w:p w:rsidR="00444F48" w:rsidRDefault="00EE5476">
          <w:pPr>
            <w:pStyle w:val="A1BD6CF766AF4F68BB9244225653AB76"/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</w:rPr>
            <w:t>[Titre du document]</w:t>
          </w:r>
        </w:p>
      </w:docPartBody>
    </w:docPart>
    <w:docPart>
      <w:docPartPr>
        <w:name w:val="DB873C7BFAD847B5992BDF15460465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7F54EA-7570-4890-8E8E-D6AAFF7CB8E1}"/>
      </w:docPartPr>
      <w:docPartBody>
        <w:p w:rsidR="00444F48" w:rsidRDefault="00EE5476">
          <w:pPr>
            <w:pStyle w:val="DB873C7BFAD847B5992BDF1546046552"/>
          </w:pPr>
          <w:r>
            <w:rPr>
              <w:sz w:val="36"/>
              <w:szCs w:val="36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33"/>
    <w:rsid w:val="000B4633"/>
    <w:rsid w:val="000F5962"/>
    <w:rsid w:val="00444F48"/>
    <w:rsid w:val="004B00DA"/>
    <w:rsid w:val="005D338A"/>
    <w:rsid w:val="006325F7"/>
    <w:rsid w:val="00784451"/>
    <w:rsid w:val="00A27E81"/>
    <w:rsid w:val="00D11F28"/>
    <w:rsid w:val="00EE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spacing w:before="300" w:after="40" w:line="240" w:lineRule="auto"/>
      <w:outlineLvl w:val="0"/>
    </w:pPr>
    <w:rPr>
      <w:rFonts w:asciiTheme="majorHAnsi" w:eastAsiaTheme="minorHAnsi" w:hAnsiTheme="majorHAnsi" w:cs="Times New Roman"/>
      <w:b/>
      <w:color w:val="2F5496" w:themeColor="accent1" w:themeShade="BF"/>
      <w:spacing w:val="20"/>
      <w:kern w:val="0"/>
      <w:sz w:val="28"/>
      <w:szCs w:val="28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qFormat/>
    <w:pPr>
      <w:spacing w:before="240" w:after="40" w:line="240" w:lineRule="auto"/>
      <w:outlineLvl w:val="1"/>
    </w:pPr>
    <w:rPr>
      <w:rFonts w:asciiTheme="majorHAnsi" w:eastAsiaTheme="minorHAnsi" w:hAnsiTheme="majorHAnsi" w:cs="Times New Roman"/>
      <w:b/>
      <w:color w:val="2F5496" w:themeColor="accent1" w:themeShade="BF"/>
      <w:spacing w:val="20"/>
      <w:kern w:val="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qFormat/>
    <w:pPr>
      <w:spacing w:before="200" w:after="40" w:line="240" w:lineRule="auto"/>
      <w:outlineLvl w:val="2"/>
    </w:pPr>
    <w:rPr>
      <w:rFonts w:asciiTheme="majorHAnsi" w:eastAsiaTheme="minorHAnsi" w:hAnsiTheme="majorHAnsi" w:cs="Times New Roman"/>
      <w:b/>
      <w:color w:val="4472C4" w:themeColor="accent1"/>
      <w:spacing w:val="20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inorHAnsi" w:hAnsiTheme="majorHAnsi" w:cs="Times New Roman"/>
      <w:b/>
      <w:color w:val="2F5496" w:themeColor="accent1" w:themeShade="BF"/>
      <w:spacing w:val="20"/>
      <w:kern w:val="0"/>
      <w:sz w:val="28"/>
      <w:szCs w:val="28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inorHAnsi" w:hAnsiTheme="majorHAnsi" w:cs="Times New Roman"/>
      <w:b/>
      <w:color w:val="2F5496" w:themeColor="accent1" w:themeShade="BF"/>
      <w:spacing w:val="20"/>
      <w:kern w:val="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inorHAnsi" w:hAnsiTheme="majorHAnsi" w:cs="Times New Roman"/>
      <w:b/>
      <w:color w:val="4472C4" w:themeColor="accent1"/>
      <w:spacing w:val="20"/>
      <w:kern w:val="0"/>
      <w14:ligatures w14:val="none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A1BD6CF766AF4F68BB9244225653AB76">
    <w:name w:val="A1BD6CF766AF4F68BB9244225653AB76"/>
  </w:style>
  <w:style w:type="paragraph" w:customStyle="1" w:styleId="DB873C7BFAD847B5992BDF1546046552">
    <w:name w:val="DB873C7BFAD847B5992BDF15460465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outs:propertyMetadataList/>
  <outs:corruptMetadataWasLost/>
</outs:outSpaceDat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itorialTags xmlns="6d93d202-47fc-4405-873a-cab67cc5f1b2" xsi:nil="true"/>
    <TPExecutable xmlns="6d93d202-47fc-4405-873a-cab67cc5f1b2" xsi:nil="true"/>
    <DirectSourceMarket xmlns="6d93d202-47fc-4405-873a-cab67cc5f1b2">english</DirectSourceMarket>
    <SubmitterId xmlns="6d93d202-47fc-4405-873a-cab67cc5f1b2" xsi:nil="true"/>
    <AssetType xmlns="6d93d202-47fc-4405-873a-cab67cc5f1b2" xsi:nil="true"/>
    <Milestone xmlns="6d93d202-47fc-4405-873a-cab67cc5f1b2" xsi:nil="true"/>
    <OriginAsset xmlns="6d93d202-47fc-4405-873a-cab67cc5f1b2" xsi:nil="true"/>
    <TPComponent xmlns="6d93d202-47fc-4405-873a-cab67cc5f1b2" xsi:nil="true"/>
    <AssetId xmlns="6d93d202-47fc-4405-873a-cab67cc5f1b2">TP101796266</AssetId>
    <NumericId xmlns="6d93d202-47fc-4405-873a-cab67cc5f1b2">101796266</NumericId>
    <TPFriendlyName xmlns="6d93d202-47fc-4405-873a-cab67cc5f1b2" xsi:nil="true"/>
    <SourceTitle xmlns="6d93d202-47fc-4405-873a-cab67cc5f1b2" xsi:nil="true"/>
    <TPApplication xmlns="6d93d202-47fc-4405-873a-cab67cc5f1b2" xsi:nil="true"/>
    <TPLaunchHelpLink xmlns="6d93d202-47fc-4405-873a-cab67cc5f1b2" xsi:nil="true"/>
    <OpenTemplate xmlns="6d93d202-47fc-4405-873a-cab67cc5f1b2">true</OpenTemplate>
    <PlannedPubDate xmlns="6d93d202-47fc-4405-873a-cab67cc5f1b2">2009-11-03T10:56:00+00:00</PlannedPubDate>
    <CrawlForDependencies xmlns="6d93d202-47fc-4405-873a-cab67cc5f1b2">false</CrawlForDependencies>
    <ParentAssetId xmlns="6d93d202-47fc-4405-873a-cab67cc5f1b2" xsi:nil="true"/>
    <TrustLevel xmlns="6d93d202-47fc-4405-873a-cab67cc5f1b2">1 Microsoft Managed Content</TrustLevel>
    <PublishStatusLookup xmlns="6d93d202-47fc-4405-873a-cab67cc5f1b2">
      <Value>321486</Value>
      <Value>457852</Value>
    </PublishStatusLookup>
    <TemplateTemplateType xmlns="6d93d202-47fc-4405-873a-cab67cc5f1b2">Word Document Template</TemplateTemplateType>
    <IsSearchable xmlns="6d93d202-47fc-4405-873a-cab67cc5f1b2">false</IsSearchable>
    <TPNamespace xmlns="6d93d202-47fc-4405-873a-cab67cc5f1b2" xsi:nil="true"/>
    <Providers xmlns="6d93d202-47fc-4405-873a-cab67cc5f1b2" xsi:nil="true"/>
    <Markets xmlns="6d93d202-47fc-4405-873a-cab67cc5f1b2"/>
    <OriginalSourceMarket xmlns="6d93d202-47fc-4405-873a-cab67cc5f1b2">english</OriginalSourceMarket>
    <TPInstallLocation xmlns="6d93d202-47fc-4405-873a-cab67cc5f1b2" xsi:nil="true"/>
    <TPAppVersion xmlns="6d93d202-47fc-4405-873a-cab67cc5f1b2" xsi:nil="true"/>
    <TPCommandLine xmlns="6d93d202-47fc-4405-873a-cab67cc5f1b2" xsi:nil="true"/>
    <APAuthor xmlns="6d93d202-47fc-4405-873a-cab67cc5f1b2">
      <UserInfo>
        <DisplayName/>
        <AccountId>1073741823</AccountId>
        <AccountType/>
      </UserInfo>
    </APAuthor>
    <EditorialStatus xmlns="6d93d202-47fc-4405-873a-cab67cc5f1b2" xsi:nil="true"/>
    <PublishTargets xmlns="6d93d202-47fc-4405-873a-cab67cc5f1b2">OfficeOnline</PublishTargets>
    <TPLaunchHelpLinkType xmlns="6d93d202-47fc-4405-873a-cab67cc5f1b2">Template</TPLaunchHelpLinkType>
    <TPClientViewer xmlns="6d93d202-47fc-4405-873a-cab67cc5f1b2" xsi:nil="true"/>
    <CSXHash xmlns="6d93d202-47fc-4405-873a-cab67cc5f1b2" xsi:nil="true"/>
    <IsDeleted xmlns="6d93d202-47fc-4405-873a-cab67cc5f1b2">false</IsDeleted>
    <ShowIn xmlns="6d93d202-47fc-4405-873a-cab67cc5f1b2">Show everywhere</ShowIn>
    <UANotes xmlns="6d93d202-47fc-4405-873a-cab67cc5f1b2" xsi:nil="true"/>
    <TemplateStatus xmlns="6d93d202-47fc-4405-873a-cab67cc5f1b2" xsi:nil="true"/>
    <Downloads xmlns="6d93d202-47fc-4405-873a-cab67cc5f1b2">0</Downloads>
    <AcquiredFrom xmlns="6d93d202-47fc-4405-873a-cab67cc5f1b2">Internal MS</AcquiredFrom>
    <ThumbnailAssetId xmlns="6d93d202-47fc-4405-873a-cab67cc5f1b2" xsi:nil="true"/>
    <MarketSpecific xmlns="6d93d202-47fc-4405-873a-cab67cc5f1b2" xsi:nil="true"/>
    <MachineTranslated xmlns="6d93d202-47fc-4405-873a-cab67cc5f1b2">false</MachineTranslated>
    <ArtSampleDocs xmlns="6d93d202-47fc-4405-873a-cab67cc5f1b2" xsi:nil="true"/>
    <ApprovalLog xmlns="6d93d202-47fc-4405-873a-cab67cc5f1b2" xsi:nil="true"/>
    <ApprovalStatus xmlns="6d93d202-47fc-4405-873a-cab67cc5f1b2">InProgress</ApprovalStatus>
    <LastHandOff xmlns="6d93d202-47fc-4405-873a-cab67cc5f1b2" xsi:nil="true"/>
    <BusinessGroup xmlns="6d93d202-47fc-4405-873a-cab67cc5f1b2" xsi:nil="true"/>
    <VoteCount xmlns="6d93d202-47fc-4405-873a-cab67cc5f1b2" xsi:nil="true"/>
    <UACurrentWords xmlns="6d93d202-47fc-4405-873a-cab67cc5f1b2" xsi:nil="true"/>
    <Manager xmlns="6d93d202-47fc-4405-873a-cab67cc5f1b2" xsi:nil="true"/>
    <Component xmlns="64acb2c5-0a2b-4bda-bd34-58e36cbb80d2" xsi:nil="true"/>
    <HandoffToMSDN xmlns="6d93d202-47fc-4405-873a-cab67cc5f1b2" xsi:nil="true"/>
    <UALocComments xmlns="6d93d202-47fc-4405-873a-cab67cc5f1b2" xsi:nil="true"/>
    <UALocRecommendation xmlns="6d93d202-47fc-4405-873a-cab67cc5f1b2">Localize</UALocRecommendation>
    <AssetStart xmlns="6d93d202-47fc-4405-873a-cab67cc5f1b2">2010-11-26T12:20:37+00:00</AssetStart>
    <LastModifiedDateTime xmlns="6d93d202-47fc-4405-873a-cab67cc5f1b2" xsi:nil="true"/>
    <LastPublishResultLookup xmlns="6d93d202-47fc-4405-873a-cab67cc5f1b2" xsi:nil="true"/>
    <AverageRating xmlns="6d93d202-47fc-4405-873a-cab67cc5f1b2" xsi:nil="true"/>
    <CSXUpdate xmlns="6d93d202-47fc-4405-873a-cab67cc5f1b2">false</CSXUpdate>
    <UAProjectedTotalWords xmlns="6d93d202-47fc-4405-873a-cab67cc5f1b2" xsi:nil="true"/>
    <AssetExpire xmlns="6d93d202-47fc-4405-873a-cab67cc5f1b2">2100-01-01T00:00:00+00:00</AssetExpire>
    <IntlLangReviewDate xmlns="6d93d202-47fc-4405-873a-cab67cc5f1b2" xsi:nil="true"/>
    <IntlLangReview xmlns="6d93d202-47fc-4405-873a-cab67cc5f1b2" xsi:nil="true"/>
    <OOCacheId xmlns="6d93d202-47fc-4405-873a-cab67cc5f1b2" xsi:nil="true"/>
    <PolicheckWords xmlns="6d93d202-47fc-4405-873a-cab67cc5f1b2" xsi:nil="true"/>
    <CSXSubmissionMarket xmlns="6d93d202-47fc-4405-873a-cab67cc5f1b2" xsi:nil="true"/>
    <BlockPublish xmlns="6d93d202-47fc-4405-873a-cab67cc5f1b2" xsi:nil="true"/>
    <FriendlyTitle xmlns="6d93d202-47fc-4405-873a-cab67cc5f1b2" xsi:nil="true"/>
    <TimesCloned xmlns="6d93d202-47fc-4405-873a-cab67cc5f1b2" xsi:nil="true"/>
    <ClipArtFilename xmlns="6d93d202-47fc-4405-873a-cab67cc5f1b2" xsi:nil="true"/>
    <APDescription xmlns="6d93d202-47fc-4405-873a-cab67cc5f1b2" xsi:nil="true"/>
    <PrimaryImageGen xmlns="6d93d202-47fc-4405-873a-cab67cc5f1b2">false</PrimaryImageGen>
    <ContentItem xmlns="6d93d202-47fc-4405-873a-cab67cc5f1b2" xsi:nil="true"/>
    <BugNumber xmlns="6d93d202-47fc-4405-873a-cab67cc5f1b2" xsi:nil="true"/>
    <LegacyData xmlns="6d93d202-47fc-4405-873a-cab67cc5f1b2" xsi:nil="true"/>
    <Description0 xmlns="64acb2c5-0a2b-4bda-bd34-58e36cbb80d2" xsi:nil="true"/>
    <IntlLangReviewer xmlns="6d93d202-47fc-4405-873a-cab67cc5f1b2" xsi:nil="true"/>
    <IntlLocPriority xmlns="6d93d202-47fc-4405-873a-cab67cc5f1b2" xsi:nil="true"/>
    <Provider xmlns="6d93d202-47fc-4405-873a-cab67cc5f1b2" xsi:nil="true"/>
    <CSXSubmissionDate xmlns="6d93d202-47fc-4405-873a-cab67cc5f1b2" xsi:nil="true"/>
    <DSATActionTaken xmlns="6d93d202-47fc-4405-873a-cab67cc5f1b2" xsi:nil="true"/>
    <APEditor xmlns="6d93d202-47fc-4405-873a-cab67cc5f1b2">
      <UserInfo>
        <DisplayName/>
        <AccountId xsi:nil="true"/>
        <AccountType/>
      </UserInfo>
    </APEditor>
    <OutputCachingOn xmlns="6d93d202-47fc-4405-873a-cab67cc5f1b2">false</OutputCachingOn>
    <LocManualTestRequired xmlns="6d93d202-47fc-4405-873a-cab67cc5f1b2" xsi:nil="true"/>
    <LocalizationTagsTaxHTField0 xmlns="6d93d202-47fc-4405-873a-cab67cc5f1b2">
      <Terms xmlns="http://schemas.microsoft.com/office/infopath/2007/PartnerControls"/>
    </LocalizationTagsTaxHTField0>
    <CampaignTagsTaxHTField0 xmlns="6d93d202-47fc-4405-873a-cab67cc5f1b2">
      <Terms xmlns="http://schemas.microsoft.com/office/infopath/2007/PartnerControls"/>
    </CampaignTagsTaxHTField0>
    <LocLastLocAttemptVersionLookup xmlns="6d93d202-47fc-4405-873a-cab67cc5f1b2">146461</LocLastLocAttemptVersionLookup>
    <InternalTagsTaxHTField0 xmlns="6d93d202-47fc-4405-873a-cab67cc5f1b2">
      <Terms xmlns="http://schemas.microsoft.com/office/infopath/2007/PartnerControls"/>
    </InternalTagsTaxHTField0>
    <LocProcessedForMarketsLookup xmlns="6d93d202-47fc-4405-873a-cab67cc5f1b2" xsi:nil="true"/>
    <LocRecommendedHandoff xmlns="6d93d202-47fc-4405-873a-cab67cc5f1b2" xsi:nil="true"/>
    <LocOverallPreviewStatusLookup xmlns="6d93d202-47fc-4405-873a-cab67cc5f1b2" xsi:nil="true"/>
    <LocOverallPublishStatusLookup xmlns="6d93d202-47fc-4405-873a-cab67cc5f1b2" xsi:nil="true"/>
    <LocProcessedForHandoffsLookup xmlns="6d93d202-47fc-4405-873a-cab67cc5f1b2" xsi:nil="true"/>
    <LocLastLocAttemptVersionTypeLookup xmlns="6d93d202-47fc-4405-873a-cab67cc5f1b2" xsi:nil="true"/>
    <LocOverallHandbackStatusLookup xmlns="6d93d202-47fc-4405-873a-cab67cc5f1b2" xsi:nil="true"/>
    <LocComments xmlns="6d93d202-47fc-4405-873a-cab67cc5f1b2" xsi:nil="true"/>
    <TaxCatchAll xmlns="6d93d202-47fc-4405-873a-cab67cc5f1b2"/>
    <RecommendationsModifier xmlns="6d93d202-47fc-4405-873a-cab67cc5f1b2" xsi:nil="true"/>
    <ScenarioTagsTaxHTField0 xmlns="6d93d202-47fc-4405-873a-cab67cc5f1b2">
      <Terms xmlns="http://schemas.microsoft.com/office/infopath/2007/PartnerControls"/>
    </ScenarioTagsTaxHTField0>
    <FeatureTagsTaxHTField0 xmlns="6d93d202-47fc-4405-873a-cab67cc5f1b2">
      <Terms xmlns="http://schemas.microsoft.com/office/infopath/2007/PartnerControls"/>
    </FeatureTagsTaxHTField0>
    <LocOverallLocStatusLookup xmlns="6d93d202-47fc-4405-873a-cab67cc5f1b2" xsi:nil="true"/>
    <LocPublishedLinkedAssetsLookup xmlns="6d93d202-47fc-4405-873a-cab67cc5f1b2" xsi:nil="true"/>
    <LocNewPublishedVersionLookup xmlns="6d93d202-47fc-4405-873a-cab67cc5f1b2" xsi:nil="true"/>
    <LocPublishedDependentAssetsLookup xmlns="6d93d202-47fc-4405-873a-cab67cc5f1b2" xsi:nil="true"/>
    <OriginalRelease xmlns="6d93d202-47fc-4405-873a-cab67cc5f1b2">14</OriginalRelease>
    <LocMarketGroupTiers2 xmlns="6d93d202-47fc-4405-873a-cab67cc5f1b2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0B806B-C3C7-4EFE-A57F-81DC87A14EE1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6B4104C3-BB4C-4D2A-823F-DA8B019244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164FAF-76BD-46D2-9CB1-BBBFC8D9CF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5909609-21DC-4E94-B790-745E429D09A4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customXml/itemProps6.xml><?xml version="1.0" encoding="utf-8"?>
<ds:datastoreItem xmlns:ds="http://schemas.openxmlformats.org/officeDocument/2006/customXml" ds:itemID="{F8F6E279-E665-46C9-9774-50EE4360F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(Thème Capital).dotx</Template>
  <TotalTime>463</TotalTime>
  <Pages>11</Pages>
  <Words>1244</Words>
  <Characters>6844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Tests unitaires</vt:lpstr>
      <vt:lpstr/>
    </vt:vector>
  </TitlesOfParts>
  <Company>Alexis Parquet</Company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 unitaires</dc:title>
  <dc:subject>Robot</dc:subject>
  <dc:creator>Alexis Parquet</dc:creator>
  <cp:keywords/>
  <dc:description/>
  <cp:lastModifiedBy>Alexis Parquet</cp:lastModifiedBy>
  <cp:revision>10</cp:revision>
  <dcterms:created xsi:type="dcterms:W3CDTF">2025-11-05T18:01:00Z</dcterms:created>
  <dcterms:modified xsi:type="dcterms:W3CDTF">2025-11-08T14:47:00Z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0x01010069924D1ECC420D47A2456556BC94F7370400BDF4491DEA4973499845289601F88B9F</vt:lpwstr>
  </property>
  <property fmtid="{D5CDD505-2E9C-101B-9397-08002B2CF9AE}" pid="3" name="APTrustLevel">
    <vt:r8>1</vt:r8>
  </property>
</Properties>
</file>